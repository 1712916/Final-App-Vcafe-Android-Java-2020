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6C910C" w14:textId="77777777" w:rsidR="003548A8" w:rsidRDefault="003548A8" w:rsidP="00A94B33">
      <w:pPr>
        <w:spacing w:line="360" w:lineRule="auto"/>
        <w:contextualSpacing/>
        <w:rPr>
          <w:lang w:val="en-US"/>
        </w:rPr>
      </w:pPr>
    </w:p>
    <w:p w14:paraId="2B056482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08EDAACB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20BDDFE0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2F425BB5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1FC50599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64748610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6547F897" w14:textId="77777777" w:rsidR="003548A8" w:rsidRPr="003548A8" w:rsidRDefault="003548A8" w:rsidP="00A94B33">
      <w:pPr>
        <w:spacing w:line="360" w:lineRule="auto"/>
        <w:contextualSpacing/>
        <w:rPr>
          <w:lang w:val="en-US"/>
        </w:rPr>
      </w:pPr>
    </w:p>
    <w:p w14:paraId="15189E76" w14:textId="443A3B5D" w:rsidR="00D234F3" w:rsidRDefault="00C14AB8" w:rsidP="00A94B33">
      <w:pPr>
        <w:pStyle w:val="Title"/>
        <w:spacing w:line="360" w:lineRule="auto"/>
        <w:contextualSpacing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proofErr w:type="spellStart"/>
      <w:r w:rsidR="00244F48">
        <w:rPr>
          <w:i/>
          <w:lang w:val="en-US"/>
        </w:rPr>
        <w:t>Quản</w:t>
      </w:r>
      <w:proofErr w:type="spellEnd"/>
      <w:r w:rsidR="00244F48">
        <w:rPr>
          <w:i/>
          <w:lang w:val="en-US"/>
        </w:rPr>
        <w:t xml:space="preserve"> </w:t>
      </w:r>
      <w:proofErr w:type="spellStart"/>
      <w:r w:rsidR="00244F48">
        <w:rPr>
          <w:i/>
          <w:lang w:val="en-US"/>
        </w:rPr>
        <w:t>lý</w:t>
      </w:r>
      <w:proofErr w:type="spellEnd"/>
      <w:r w:rsidR="00244F48">
        <w:rPr>
          <w:i/>
          <w:lang w:val="en-US"/>
        </w:rPr>
        <w:t xml:space="preserve"> </w:t>
      </w:r>
      <w:proofErr w:type="spellStart"/>
      <w:r w:rsidR="00244F48">
        <w:rPr>
          <w:i/>
          <w:lang w:val="en-US"/>
        </w:rPr>
        <w:t>quán</w:t>
      </w:r>
      <w:proofErr w:type="spellEnd"/>
      <w:r w:rsidR="00244F48">
        <w:rPr>
          <w:i/>
          <w:lang w:val="en-US"/>
        </w:rPr>
        <w:t xml:space="preserve"> </w:t>
      </w:r>
      <w:proofErr w:type="spellStart"/>
      <w:r w:rsidR="00244F48">
        <w:rPr>
          <w:i/>
          <w:lang w:val="en-US"/>
        </w:rPr>
        <w:t>cà</w:t>
      </w:r>
      <w:proofErr w:type="spellEnd"/>
      <w:r w:rsidR="00244F48">
        <w:rPr>
          <w:i/>
          <w:lang w:val="en-US"/>
        </w:rPr>
        <w:t xml:space="preserve"> </w:t>
      </w:r>
      <w:proofErr w:type="spellStart"/>
      <w:r w:rsidR="00244F48">
        <w:rPr>
          <w:i/>
          <w:lang w:val="en-US"/>
        </w:rPr>
        <w:t>phê</w:t>
      </w:r>
      <w:proofErr w:type="spellEnd"/>
    </w:p>
    <w:p w14:paraId="6C83D408" w14:textId="77777777" w:rsidR="007A1DE8" w:rsidRPr="007A1DE8" w:rsidRDefault="007A1DE8" w:rsidP="00A94B33">
      <w:pPr>
        <w:spacing w:line="360" w:lineRule="auto"/>
        <w:contextualSpacing/>
        <w:rPr>
          <w:lang w:val="en-US"/>
        </w:rPr>
      </w:pPr>
    </w:p>
    <w:p w14:paraId="186A1578" w14:textId="65F0A858" w:rsidR="007A1DE8" w:rsidRPr="007A1DE8" w:rsidRDefault="007A1DE8" w:rsidP="00A94B33">
      <w:pPr>
        <w:spacing w:line="360" w:lineRule="auto"/>
        <w:contextualSpacing/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&lt;</w:t>
      </w:r>
      <w:r w:rsidR="005A2632">
        <w:rPr>
          <w:rFonts w:ascii="Arial" w:hAnsi="Arial"/>
          <w:color w:val="0000FF"/>
          <w:sz w:val="34"/>
          <w:szCs w:val="30"/>
          <w:lang w:val="en-US"/>
        </w:rPr>
        <w:t>1.</w:t>
      </w:r>
      <w:r w:rsidR="008E6C13">
        <w:rPr>
          <w:rFonts w:ascii="Arial" w:hAnsi="Arial"/>
          <w:color w:val="0000FF"/>
          <w:sz w:val="34"/>
          <w:szCs w:val="30"/>
          <w:lang w:val="en-US"/>
        </w:rPr>
        <w:t>1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&gt;</w:t>
      </w:r>
    </w:p>
    <w:p w14:paraId="38C65910" w14:textId="77777777" w:rsidR="00D234F3" w:rsidRDefault="00D234F3" w:rsidP="00A94B33">
      <w:pPr>
        <w:pStyle w:val="Title"/>
        <w:spacing w:line="360" w:lineRule="auto"/>
        <w:contextualSpacing/>
        <w:jc w:val="both"/>
        <w:rPr>
          <w:lang w:val="en-US"/>
        </w:rPr>
      </w:pPr>
    </w:p>
    <w:p w14:paraId="2C5384B1" w14:textId="77777777" w:rsidR="003548A8" w:rsidRDefault="003548A8" w:rsidP="00A94B33">
      <w:pPr>
        <w:spacing w:line="360" w:lineRule="auto"/>
        <w:contextualSpacing/>
        <w:rPr>
          <w:lang w:val="en-US"/>
        </w:rPr>
      </w:pPr>
    </w:p>
    <w:p w14:paraId="1B1657E4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43367449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1B17DFAD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7DECAA70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7B538C89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4F435BBB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6622E76D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64154046" w14:textId="77777777" w:rsidR="00301562" w:rsidRDefault="00301562" w:rsidP="00A94B33">
      <w:pPr>
        <w:spacing w:line="360" w:lineRule="auto"/>
        <w:contextualSpacing/>
        <w:rPr>
          <w:lang w:val="en-US"/>
        </w:rPr>
      </w:pPr>
    </w:p>
    <w:p w14:paraId="1E4FAB0D" w14:textId="77777777" w:rsidR="003548A8" w:rsidRDefault="003548A8" w:rsidP="00A94B33">
      <w:pPr>
        <w:spacing w:line="360" w:lineRule="auto"/>
        <w:contextualSpacing/>
        <w:rPr>
          <w:lang w:val="en-US"/>
        </w:rPr>
      </w:pPr>
    </w:p>
    <w:p w14:paraId="7161E198" w14:textId="77777777" w:rsidR="003548A8" w:rsidRDefault="003548A8" w:rsidP="00A94B33">
      <w:pPr>
        <w:spacing w:line="360" w:lineRule="auto"/>
        <w:contextualSpacing/>
        <w:rPr>
          <w:lang w:val="en-US"/>
        </w:rPr>
      </w:pPr>
    </w:p>
    <w:p w14:paraId="3E2C8A51" w14:textId="77777777" w:rsidR="003548A8" w:rsidRDefault="003548A8" w:rsidP="00A94B33">
      <w:pPr>
        <w:spacing w:line="360" w:lineRule="auto"/>
        <w:contextualSpacing/>
        <w:rPr>
          <w:lang w:val="en-US"/>
        </w:rPr>
      </w:pPr>
    </w:p>
    <w:p w14:paraId="4DC31513" w14:textId="77777777" w:rsidR="003548A8" w:rsidRPr="003548A8" w:rsidRDefault="003548A8" w:rsidP="00A94B33">
      <w:pPr>
        <w:spacing w:line="360" w:lineRule="auto"/>
        <w:contextualSpacing/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57DF6CA6" w14:textId="77777777" w:rsidR="00244F48" w:rsidRDefault="00244F48" w:rsidP="00244F4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1712916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Ngô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Tấn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Vịnh</w:t>
      </w:r>
      <w:proofErr w:type="spellEnd"/>
    </w:p>
    <w:p w14:paraId="3157F59F" w14:textId="11022F50" w:rsidR="00244F48" w:rsidRDefault="00244F48" w:rsidP="00244F4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1712928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Dương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Nguyên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Trường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Vỹ</w:t>
      </w:r>
      <w:proofErr w:type="spellEnd"/>
    </w:p>
    <w:p w14:paraId="1BDDCE2E" w14:textId="273B8471" w:rsidR="00244F48" w:rsidRDefault="00244F48" w:rsidP="00244F4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</w:p>
    <w:p w14:paraId="3154B2B3" w14:textId="19585A17" w:rsidR="00244F48" w:rsidRDefault="00244F48" w:rsidP="00244F4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</w:p>
    <w:p w14:paraId="6D84EEC2" w14:textId="1FC8707B" w:rsidR="00244F48" w:rsidRDefault="00244F48" w:rsidP="00244F4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</w:p>
    <w:p w14:paraId="678FD6A7" w14:textId="142AB8CF" w:rsidR="00244F48" w:rsidRDefault="00244F48" w:rsidP="00244F4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</w:p>
    <w:p w14:paraId="4600A581" w14:textId="77777777" w:rsidR="00244F48" w:rsidRDefault="00244F48" w:rsidP="00244F4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</w:p>
    <w:p w14:paraId="0342C709" w14:textId="77777777" w:rsidR="007A1DE8" w:rsidRPr="007A1DE8" w:rsidRDefault="007A1DE8" w:rsidP="00A94B33">
      <w:pPr>
        <w:spacing w:line="360" w:lineRule="auto"/>
        <w:contextualSpacing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33DA4BC2" w14:textId="77777777" w:rsidR="007A1DE8" w:rsidRPr="007A1DE8" w:rsidRDefault="007A1DE8" w:rsidP="00A94B33">
      <w:pPr>
        <w:spacing w:line="360" w:lineRule="auto"/>
        <w:contextualSpacing/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0E5BD20D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920C0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A5D57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B8230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E2C07" w14:textId="77777777" w:rsidR="00E95D0C" w:rsidRPr="007A1DE8" w:rsidRDefault="00DC363E" w:rsidP="00A94B33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2A79F205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95F777" w14:textId="355E6A4A" w:rsidR="00E95D0C" w:rsidRPr="00536D1F" w:rsidRDefault="00244F48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20</w:t>
            </w:r>
            <w:r w:rsidR="00E95D0C" w:rsidRPr="00536D1F">
              <w:rPr>
                <w:rFonts w:eastAsia="SimSun"/>
                <w:lang w:val="en-US"/>
              </w:rPr>
              <w:t>/</w:t>
            </w:r>
            <w:r w:rsidR="005A2632" w:rsidRPr="00536D1F">
              <w:rPr>
                <w:rFonts w:eastAsia="SimSun"/>
                <w:lang w:val="en-US"/>
              </w:rPr>
              <w:t>0</w:t>
            </w:r>
            <w:r>
              <w:rPr>
                <w:rFonts w:eastAsia="SimSun"/>
                <w:lang w:val="en-US"/>
              </w:rPr>
              <w:t>8</w:t>
            </w:r>
            <w:r w:rsidR="00E95D0C" w:rsidRPr="00536D1F">
              <w:rPr>
                <w:rFonts w:eastAsia="SimSun"/>
                <w:lang w:val="en-US"/>
              </w:rPr>
              <w:t>/</w:t>
            </w:r>
            <w:r w:rsidR="005A2632" w:rsidRPr="00536D1F">
              <w:rPr>
                <w:rFonts w:eastAsia="SimSun"/>
                <w:lang w:val="en-US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379A7" w14:textId="5502306D" w:rsidR="00E95D0C" w:rsidRPr="00536D1F" w:rsidRDefault="005A2632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r w:rsidRPr="00536D1F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9EEB63" w14:textId="77494CCD" w:rsidR="00E95D0C" w:rsidRPr="00536D1F" w:rsidRDefault="005A2632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proofErr w:type="spellStart"/>
            <w:r w:rsidRPr="00536D1F">
              <w:rPr>
                <w:rFonts w:eastAsia="SimSun"/>
                <w:lang w:val="en-US"/>
              </w:rPr>
              <w:t>Mô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tả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giao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diện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ứng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dụng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B90822" w14:textId="423ACB8C" w:rsidR="00E95D0C" w:rsidRPr="00536D1F" w:rsidRDefault="00244F48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Vỹ</w:t>
            </w:r>
            <w:proofErr w:type="spellEnd"/>
            <w:r w:rsidR="009C3B2C">
              <w:rPr>
                <w:rFonts w:eastAsia="SimSun"/>
                <w:lang w:val="en-US"/>
              </w:rPr>
              <w:t xml:space="preserve">, </w:t>
            </w:r>
            <w:proofErr w:type="spellStart"/>
            <w:r w:rsidR="009C3B2C">
              <w:rPr>
                <w:rFonts w:eastAsia="SimSun"/>
                <w:lang w:val="en-US"/>
              </w:rPr>
              <w:t>Vịnh</w:t>
            </w:r>
            <w:proofErr w:type="spellEnd"/>
          </w:p>
        </w:tc>
      </w:tr>
      <w:tr w:rsidR="00E95D0C" w:rsidRPr="007A1DE8" w14:paraId="59BC0C9D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467259" w14:textId="6921E2EC" w:rsidR="00E95D0C" w:rsidRPr="00536D1F" w:rsidRDefault="00244F48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24</w:t>
            </w:r>
            <w:r w:rsidR="00536D1F" w:rsidRPr="00536D1F">
              <w:rPr>
                <w:rFonts w:eastAsia="SimSun"/>
                <w:lang w:val="en-US"/>
              </w:rPr>
              <w:t>/08/2020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D9393" w14:textId="644AB9E3" w:rsidR="00E95D0C" w:rsidRPr="00536D1F" w:rsidRDefault="00536D1F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r w:rsidRPr="00536D1F">
              <w:rPr>
                <w:rFonts w:eastAsia="SimSun"/>
                <w:lang w:val="en-US"/>
              </w:rPr>
              <w:t>1.</w:t>
            </w:r>
            <w:r w:rsidR="008E6C13">
              <w:rPr>
                <w:rFonts w:eastAsia="SimSun"/>
                <w:lang w:val="en-US"/>
              </w:rPr>
              <w:t>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3670A" w14:textId="35809FDE" w:rsidR="00E95D0C" w:rsidRPr="00536D1F" w:rsidRDefault="00536D1F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proofErr w:type="spellStart"/>
            <w:r w:rsidRPr="00536D1F">
              <w:rPr>
                <w:rFonts w:eastAsia="SimSun"/>
                <w:lang w:val="en-US"/>
              </w:rPr>
              <w:t>Cập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nhật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mô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tả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chi </w:t>
            </w:r>
            <w:proofErr w:type="spellStart"/>
            <w:r w:rsidRPr="00536D1F">
              <w:rPr>
                <w:rFonts w:eastAsia="SimSun"/>
                <w:lang w:val="en-US"/>
              </w:rPr>
              <w:t>tiết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giao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diện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ứng</w:t>
            </w:r>
            <w:proofErr w:type="spellEnd"/>
            <w:r w:rsidRPr="00536D1F">
              <w:rPr>
                <w:rFonts w:eastAsia="SimSun"/>
                <w:lang w:val="en-US"/>
              </w:rPr>
              <w:t xml:space="preserve"> </w:t>
            </w:r>
            <w:proofErr w:type="spellStart"/>
            <w:r w:rsidRPr="00536D1F">
              <w:rPr>
                <w:rFonts w:eastAsia="SimSun"/>
                <w:lang w:val="en-US"/>
              </w:rPr>
              <w:t>dụng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04AF0C" w14:textId="0A7A6292" w:rsidR="00E95D0C" w:rsidRPr="00536D1F" w:rsidRDefault="00244F48" w:rsidP="00536D1F">
            <w:pPr>
              <w:keepLines/>
              <w:spacing w:after="120" w:line="360" w:lineRule="auto"/>
              <w:contextualSpacing/>
              <w:jc w:val="center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Vỹ</w:t>
            </w:r>
            <w:proofErr w:type="spellEnd"/>
            <w:r>
              <w:rPr>
                <w:rFonts w:eastAsia="SimSun"/>
                <w:lang w:val="en-US"/>
              </w:rPr>
              <w:t xml:space="preserve">, </w:t>
            </w:r>
            <w:proofErr w:type="spellStart"/>
            <w:r>
              <w:rPr>
                <w:rFonts w:eastAsia="SimSun"/>
                <w:lang w:val="en-US"/>
              </w:rPr>
              <w:t>Vịnh</w:t>
            </w:r>
            <w:proofErr w:type="spellEnd"/>
          </w:p>
        </w:tc>
      </w:tr>
      <w:tr w:rsidR="00E95D0C" w:rsidRPr="007A1DE8" w14:paraId="389ADBE4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3CD827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3CFFF9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34C8F4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DF5C8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16F49162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F28954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8B2AA4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EFA839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579F6" w14:textId="77777777" w:rsidR="00E95D0C" w:rsidRPr="007A1DE8" w:rsidRDefault="00E95D0C" w:rsidP="00A94B33">
            <w:pPr>
              <w:keepLines/>
              <w:spacing w:after="120" w:line="360" w:lineRule="auto"/>
              <w:contextualSpacing/>
              <w:jc w:val="both"/>
              <w:rPr>
                <w:rFonts w:eastAsia="SimSun"/>
                <w:lang w:val="en-US"/>
              </w:rPr>
            </w:pPr>
          </w:p>
        </w:tc>
      </w:tr>
    </w:tbl>
    <w:p w14:paraId="3F7A2D3A" w14:textId="77777777" w:rsidR="00A23833" w:rsidRDefault="00A23833" w:rsidP="00A94B33">
      <w:pPr>
        <w:pStyle w:val="Title"/>
        <w:spacing w:line="360" w:lineRule="auto"/>
        <w:contextualSpacing/>
        <w:rPr>
          <w:lang w:val="en-US"/>
        </w:rPr>
      </w:pPr>
    </w:p>
    <w:p w14:paraId="4D25CEA1" w14:textId="77777777" w:rsidR="00A23833" w:rsidRDefault="00A23833" w:rsidP="00A94B33">
      <w:pPr>
        <w:pStyle w:val="Title"/>
        <w:spacing w:line="360" w:lineRule="auto"/>
        <w:contextualSpacing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14:paraId="61F6BD59" w14:textId="6410BDAD" w:rsidR="00E045EB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8407588" w:history="1">
        <w:r w:rsidR="00E045EB" w:rsidRPr="00D75A92">
          <w:rPr>
            <w:rStyle w:val="Hyperlink"/>
            <w:noProof/>
          </w:rPr>
          <w:t>1.</w:t>
        </w:r>
        <w:r w:rsidR="00E045EB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E045EB" w:rsidRPr="00D75A92">
          <w:rPr>
            <w:rStyle w:val="Hyperlink"/>
            <w:noProof/>
          </w:rPr>
          <w:t>Danh sách các màn hình</w:t>
        </w:r>
        <w:r w:rsidR="00E045EB">
          <w:rPr>
            <w:noProof/>
            <w:webHidden/>
          </w:rPr>
          <w:tab/>
        </w:r>
        <w:r w:rsidR="00E045EB">
          <w:rPr>
            <w:noProof/>
            <w:webHidden/>
          </w:rPr>
          <w:fldChar w:fldCharType="begin"/>
        </w:r>
        <w:r w:rsidR="00E045EB">
          <w:rPr>
            <w:noProof/>
            <w:webHidden/>
          </w:rPr>
          <w:instrText xml:space="preserve"> PAGEREF _Toc48407588 \h </w:instrText>
        </w:r>
        <w:r w:rsidR="00E045EB">
          <w:rPr>
            <w:noProof/>
            <w:webHidden/>
          </w:rPr>
        </w:r>
        <w:r w:rsidR="00E045EB">
          <w:rPr>
            <w:noProof/>
            <w:webHidden/>
          </w:rPr>
          <w:fldChar w:fldCharType="separate"/>
        </w:r>
        <w:r w:rsidR="00E045EB">
          <w:rPr>
            <w:noProof/>
            <w:webHidden/>
          </w:rPr>
          <w:t>3</w:t>
        </w:r>
        <w:r w:rsidR="00E045EB">
          <w:rPr>
            <w:noProof/>
            <w:webHidden/>
          </w:rPr>
          <w:fldChar w:fldCharType="end"/>
        </w:r>
      </w:hyperlink>
    </w:p>
    <w:p w14:paraId="51CAF14C" w14:textId="2E730159" w:rsidR="00E045EB" w:rsidRDefault="00BB4CA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407589" w:history="1">
        <w:r w:rsidR="00E045EB" w:rsidRPr="00D75A92">
          <w:rPr>
            <w:rStyle w:val="Hyperlink"/>
            <w:noProof/>
          </w:rPr>
          <w:t>2.</w:t>
        </w:r>
        <w:r w:rsidR="00E045EB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E045EB" w:rsidRPr="00D75A92">
          <w:rPr>
            <w:rStyle w:val="Hyperlink"/>
            <w:noProof/>
          </w:rPr>
          <w:t>Mô tả chi tiết mỗi màn hình</w:t>
        </w:r>
        <w:r w:rsidR="00E045EB">
          <w:rPr>
            <w:noProof/>
            <w:webHidden/>
          </w:rPr>
          <w:tab/>
        </w:r>
        <w:r w:rsidR="00E045EB">
          <w:rPr>
            <w:noProof/>
            <w:webHidden/>
          </w:rPr>
          <w:fldChar w:fldCharType="begin"/>
        </w:r>
        <w:r w:rsidR="00E045EB">
          <w:rPr>
            <w:noProof/>
            <w:webHidden/>
          </w:rPr>
          <w:instrText xml:space="preserve"> PAGEREF _Toc48407589 \h </w:instrText>
        </w:r>
        <w:r w:rsidR="00E045EB">
          <w:rPr>
            <w:noProof/>
            <w:webHidden/>
          </w:rPr>
        </w:r>
        <w:r w:rsidR="00E045EB">
          <w:rPr>
            <w:noProof/>
            <w:webHidden/>
          </w:rPr>
          <w:fldChar w:fldCharType="separate"/>
        </w:r>
        <w:r w:rsidR="00E045EB">
          <w:rPr>
            <w:noProof/>
            <w:webHidden/>
          </w:rPr>
          <w:t>4</w:t>
        </w:r>
        <w:r w:rsidR="00E045EB">
          <w:rPr>
            <w:noProof/>
            <w:webHidden/>
          </w:rPr>
          <w:fldChar w:fldCharType="end"/>
        </w:r>
      </w:hyperlink>
    </w:p>
    <w:p w14:paraId="5CBAD648" w14:textId="1EED6038" w:rsidR="00C14AB8" w:rsidRDefault="00A23833" w:rsidP="00A94B33">
      <w:pPr>
        <w:pStyle w:val="BodyText"/>
        <w:spacing w:line="360" w:lineRule="auto"/>
        <w:contextualSpacing/>
        <w:jc w:val="both"/>
        <w:rPr>
          <w:lang w:val="en-US"/>
        </w:rPr>
      </w:pPr>
      <w:r>
        <w:rPr>
          <w:lang w:val="en-US"/>
        </w:rPr>
        <w:fldChar w:fldCharType="end"/>
      </w:r>
    </w:p>
    <w:p w14:paraId="06BB6E23" w14:textId="77777777" w:rsidR="00C14AB8" w:rsidRDefault="00C14AB8" w:rsidP="00A94B33">
      <w:pPr>
        <w:widowControl/>
        <w:spacing w:line="360" w:lineRule="auto"/>
        <w:contextualSpacing/>
        <w:rPr>
          <w:lang w:val="en-US"/>
        </w:rPr>
      </w:pPr>
      <w:r>
        <w:rPr>
          <w:lang w:val="en-US"/>
        </w:rPr>
        <w:br w:type="page"/>
      </w:r>
    </w:p>
    <w:p w14:paraId="571DC360" w14:textId="0D52F6AC" w:rsidR="00767CB6" w:rsidRPr="00B1416B" w:rsidRDefault="00767CB6" w:rsidP="00A94B33">
      <w:pPr>
        <w:pStyle w:val="Heading1"/>
        <w:spacing w:line="360" w:lineRule="auto"/>
        <w:contextualSpacing/>
        <w:jc w:val="both"/>
      </w:pPr>
      <w:bookmarkStart w:id="0" w:name="_Toc176926925"/>
      <w:bookmarkStart w:id="1" w:name="_Toc48407588"/>
      <w: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2971"/>
        <w:gridCol w:w="5307"/>
      </w:tblGrid>
      <w:tr w:rsidR="00767CB6" w14:paraId="145B632C" w14:textId="77777777" w:rsidTr="00B1416B">
        <w:tc>
          <w:tcPr>
            <w:tcW w:w="1363" w:type="dxa"/>
          </w:tcPr>
          <w:p w14:paraId="2BDD1E6E" w14:textId="77777777" w:rsidR="00767CB6" w:rsidRDefault="00767CB6" w:rsidP="00A94B33">
            <w:pPr>
              <w:pStyle w:val="BodyText"/>
              <w:spacing w:after="0" w:line="360" w:lineRule="auto"/>
              <w:contextualSpacing/>
            </w:pPr>
            <w:r>
              <w:t>STT</w:t>
            </w:r>
          </w:p>
        </w:tc>
        <w:tc>
          <w:tcPr>
            <w:tcW w:w="2971" w:type="dxa"/>
          </w:tcPr>
          <w:p w14:paraId="5CE532A8" w14:textId="77777777" w:rsidR="00767CB6" w:rsidRDefault="00767CB6" w:rsidP="00A94B33">
            <w:pPr>
              <w:pStyle w:val="BodyText"/>
              <w:spacing w:after="0" w:line="360" w:lineRule="auto"/>
              <w:contextualSpacing/>
            </w:pPr>
            <w:r>
              <w:t>Tên màn hình</w:t>
            </w:r>
          </w:p>
        </w:tc>
        <w:tc>
          <w:tcPr>
            <w:tcW w:w="5307" w:type="dxa"/>
          </w:tcPr>
          <w:p w14:paraId="5FD548EC" w14:textId="77777777" w:rsidR="00767CB6" w:rsidRDefault="00767CB6" w:rsidP="00A94B33">
            <w:pPr>
              <w:pStyle w:val="BodyText"/>
              <w:spacing w:after="0" w:line="360" w:lineRule="auto"/>
              <w:contextualSpacing/>
            </w:pPr>
            <w:r>
              <w:t>Ý nghĩa/Ghi chú</w:t>
            </w:r>
          </w:p>
        </w:tc>
      </w:tr>
      <w:tr w:rsidR="00767CB6" w14:paraId="4469DC6C" w14:textId="77777777" w:rsidTr="00B1416B">
        <w:tc>
          <w:tcPr>
            <w:tcW w:w="1363" w:type="dxa"/>
          </w:tcPr>
          <w:p w14:paraId="10F855DF" w14:textId="5D5B2F39" w:rsidR="00767CB6" w:rsidRPr="00832814" w:rsidRDefault="0083281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71" w:type="dxa"/>
          </w:tcPr>
          <w:p w14:paraId="2202F90C" w14:textId="2CF8345D" w:rsidR="00767CB6" w:rsidRPr="00832814" w:rsidRDefault="0083281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5307" w:type="dxa"/>
          </w:tcPr>
          <w:p w14:paraId="6718FB34" w14:textId="1D15956E" w:rsidR="00767CB6" w:rsidRPr="00832814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BF42E2" w14:paraId="58419DF7" w14:textId="77777777" w:rsidTr="00B1416B">
        <w:tc>
          <w:tcPr>
            <w:tcW w:w="1363" w:type="dxa"/>
          </w:tcPr>
          <w:p w14:paraId="20AB3BD5" w14:textId="52E4204F" w:rsidR="00BF42E2" w:rsidRDefault="00BF42E2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71" w:type="dxa"/>
          </w:tcPr>
          <w:p w14:paraId="642313EC" w14:textId="1AA193F0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</w:p>
        </w:tc>
        <w:tc>
          <w:tcPr>
            <w:tcW w:w="5307" w:type="dxa"/>
          </w:tcPr>
          <w:p w14:paraId="30C031C2" w14:textId="33AAF709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BF42E2" w14:paraId="7BAAD31D" w14:textId="77777777" w:rsidTr="00B1416B">
        <w:tc>
          <w:tcPr>
            <w:tcW w:w="1363" w:type="dxa"/>
          </w:tcPr>
          <w:p w14:paraId="16D91F25" w14:textId="6726319B" w:rsidR="00BF42E2" w:rsidRDefault="00394F8E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1" w:type="dxa"/>
          </w:tcPr>
          <w:p w14:paraId="228C9C25" w14:textId="04C69537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  <w:tc>
          <w:tcPr>
            <w:tcW w:w="5307" w:type="dxa"/>
          </w:tcPr>
          <w:p w14:paraId="074EF8C8" w14:textId="2DCF0B84" w:rsidR="0032007F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BF42E2" w14:paraId="1B1D320A" w14:textId="77777777" w:rsidTr="00B1416B">
        <w:tc>
          <w:tcPr>
            <w:tcW w:w="1363" w:type="dxa"/>
          </w:tcPr>
          <w:p w14:paraId="63720428" w14:textId="4F3D4191" w:rsidR="00BF42E2" w:rsidRDefault="006346F9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1" w:type="dxa"/>
          </w:tcPr>
          <w:p w14:paraId="28165FDA" w14:textId="2FB7315A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chung</w:t>
            </w:r>
            <w:proofErr w:type="spellEnd"/>
          </w:p>
        </w:tc>
        <w:tc>
          <w:tcPr>
            <w:tcW w:w="5307" w:type="dxa"/>
          </w:tcPr>
          <w:p w14:paraId="7D68088E" w14:textId="7082A217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chung</w:t>
            </w:r>
            <w:proofErr w:type="spellEnd"/>
          </w:p>
        </w:tc>
      </w:tr>
      <w:tr w:rsidR="00BF42E2" w14:paraId="1AFF72D4" w14:textId="77777777" w:rsidTr="00B1416B">
        <w:tc>
          <w:tcPr>
            <w:tcW w:w="1363" w:type="dxa"/>
          </w:tcPr>
          <w:p w14:paraId="19C825E3" w14:textId="2CBF21F3" w:rsidR="00BF42E2" w:rsidRDefault="00604FAB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1" w:type="dxa"/>
          </w:tcPr>
          <w:p w14:paraId="2E623993" w14:textId="7F3A7D07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07" w:type="dxa"/>
          </w:tcPr>
          <w:p w14:paraId="09479A84" w14:textId="37BB2DE0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kèm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</w:p>
        </w:tc>
      </w:tr>
      <w:tr w:rsidR="00BF42E2" w14:paraId="01E07A13" w14:textId="77777777" w:rsidTr="00B1416B">
        <w:tc>
          <w:tcPr>
            <w:tcW w:w="1363" w:type="dxa"/>
          </w:tcPr>
          <w:p w14:paraId="54E4DD52" w14:textId="7E316480" w:rsidR="00BF42E2" w:rsidRDefault="00F4348B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71" w:type="dxa"/>
          </w:tcPr>
          <w:p w14:paraId="6B0B765E" w14:textId="6A1A37BC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07" w:type="dxa"/>
          </w:tcPr>
          <w:p w14:paraId="31C8DD59" w14:textId="3F13916C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</w:tr>
      <w:tr w:rsidR="00BF42E2" w14:paraId="27D4806C" w14:textId="77777777" w:rsidTr="00B1416B">
        <w:tc>
          <w:tcPr>
            <w:tcW w:w="1363" w:type="dxa"/>
          </w:tcPr>
          <w:p w14:paraId="1BB7DD1B" w14:textId="6186AFE9" w:rsidR="00BF42E2" w:rsidRDefault="006465E3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71" w:type="dxa"/>
          </w:tcPr>
          <w:p w14:paraId="77AA231C" w14:textId="24DE75F8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07" w:type="dxa"/>
          </w:tcPr>
          <w:p w14:paraId="5511D2E5" w14:textId="49FA9168" w:rsidR="00BF42E2" w:rsidRDefault="00B42224" w:rsidP="00A94B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42224" w14:paraId="745DF250" w14:textId="77777777" w:rsidTr="00B1416B">
        <w:tc>
          <w:tcPr>
            <w:tcW w:w="1363" w:type="dxa"/>
          </w:tcPr>
          <w:p w14:paraId="1E4F71EC" w14:textId="4334749B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71" w:type="dxa"/>
          </w:tcPr>
          <w:p w14:paraId="68D23789" w14:textId="3EBBE435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uống</w:t>
            </w:r>
            <w:proofErr w:type="spellEnd"/>
          </w:p>
        </w:tc>
        <w:tc>
          <w:tcPr>
            <w:tcW w:w="5307" w:type="dxa"/>
          </w:tcPr>
          <w:p w14:paraId="63A96393" w14:textId="79D83913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kèm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</w:p>
        </w:tc>
      </w:tr>
      <w:tr w:rsidR="00B42224" w14:paraId="11C051B0" w14:textId="77777777" w:rsidTr="00B1416B">
        <w:tc>
          <w:tcPr>
            <w:tcW w:w="1363" w:type="dxa"/>
          </w:tcPr>
          <w:p w14:paraId="72E9CD92" w14:textId="595ACD5B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71" w:type="dxa"/>
          </w:tcPr>
          <w:p w14:paraId="0E804856" w14:textId="2AB88854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uống</w:t>
            </w:r>
            <w:proofErr w:type="spellEnd"/>
          </w:p>
        </w:tc>
        <w:tc>
          <w:tcPr>
            <w:tcW w:w="5307" w:type="dxa"/>
          </w:tcPr>
          <w:p w14:paraId="6A63CD1A" w14:textId="7C5737FB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</w:tr>
      <w:tr w:rsidR="00B42224" w14:paraId="56F40BAF" w14:textId="77777777" w:rsidTr="00B1416B">
        <w:tc>
          <w:tcPr>
            <w:tcW w:w="1363" w:type="dxa"/>
          </w:tcPr>
          <w:p w14:paraId="79B28D1F" w14:textId="75DFE1B9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71" w:type="dxa"/>
          </w:tcPr>
          <w:p w14:paraId="51DCC5BD" w14:textId="54CE50E4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uống</w:t>
            </w:r>
            <w:proofErr w:type="spellEnd"/>
          </w:p>
        </w:tc>
        <w:tc>
          <w:tcPr>
            <w:tcW w:w="5307" w:type="dxa"/>
          </w:tcPr>
          <w:p w14:paraId="1D9ACE96" w14:textId="1C6F4C92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uống</w:t>
            </w:r>
            <w:proofErr w:type="spellEnd"/>
          </w:p>
        </w:tc>
      </w:tr>
      <w:tr w:rsidR="00B42224" w14:paraId="30DAFB40" w14:textId="77777777" w:rsidTr="00B1416B">
        <w:tc>
          <w:tcPr>
            <w:tcW w:w="1363" w:type="dxa"/>
          </w:tcPr>
          <w:p w14:paraId="6B712571" w14:textId="744428D8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971" w:type="dxa"/>
          </w:tcPr>
          <w:p w14:paraId="6EB65D54" w14:textId="620E5852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  <w:tc>
          <w:tcPr>
            <w:tcW w:w="5307" w:type="dxa"/>
          </w:tcPr>
          <w:p w14:paraId="65275454" w14:textId="72947709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kèm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</w:p>
        </w:tc>
      </w:tr>
      <w:tr w:rsidR="00B42224" w14:paraId="3E13CFF0" w14:textId="77777777" w:rsidTr="00B1416B">
        <w:tc>
          <w:tcPr>
            <w:tcW w:w="1363" w:type="dxa"/>
          </w:tcPr>
          <w:p w14:paraId="5BE58CD5" w14:textId="55CB99FD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971" w:type="dxa"/>
          </w:tcPr>
          <w:p w14:paraId="1058A544" w14:textId="5924AB7C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  <w:tc>
          <w:tcPr>
            <w:tcW w:w="5307" w:type="dxa"/>
          </w:tcPr>
          <w:p w14:paraId="33C8EC08" w14:textId="45B7F977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</w:tr>
      <w:tr w:rsidR="00B42224" w14:paraId="4184D363" w14:textId="77777777" w:rsidTr="00B1416B">
        <w:tc>
          <w:tcPr>
            <w:tcW w:w="1363" w:type="dxa"/>
          </w:tcPr>
          <w:p w14:paraId="1A0A8E5A" w14:textId="5AD51E7B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971" w:type="dxa"/>
          </w:tcPr>
          <w:p w14:paraId="2203DC21" w14:textId="466CBE53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  <w:tc>
          <w:tcPr>
            <w:tcW w:w="5307" w:type="dxa"/>
          </w:tcPr>
          <w:p w14:paraId="092091C4" w14:textId="5C3CC3C7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42224" w14:paraId="5563B33D" w14:textId="77777777" w:rsidTr="00B1416B">
        <w:tc>
          <w:tcPr>
            <w:tcW w:w="1363" w:type="dxa"/>
          </w:tcPr>
          <w:p w14:paraId="484712FE" w14:textId="242FE1C9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71" w:type="dxa"/>
          </w:tcPr>
          <w:p w14:paraId="69B07A8E" w14:textId="5DBC7AB7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Discount</w:t>
            </w:r>
          </w:p>
        </w:tc>
        <w:tc>
          <w:tcPr>
            <w:tcW w:w="5307" w:type="dxa"/>
          </w:tcPr>
          <w:p w14:paraId="325A8316" w14:textId="64FFA7BA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Discount </w:t>
            </w:r>
            <w:proofErr w:type="spellStart"/>
            <w:r>
              <w:rPr>
                <w:lang w:val="en-US"/>
              </w:rPr>
              <w:t>kèm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</w:p>
        </w:tc>
      </w:tr>
      <w:tr w:rsidR="00B42224" w14:paraId="55FA8A60" w14:textId="77777777" w:rsidTr="00B1416B">
        <w:tc>
          <w:tcPr>
            <w:tcW w:w="1363" w:type="dxa"/>
          </w:tcPr>
          <w:p w14:paraId="7C644AD4" w14:textId="6373B6E9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971" w:type="dxa"/>
          </w:tcPr>
          <w:p w14:paraId="2E979E74" w14:textId="405AE310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DiscountPay</w:t>
            </w:r>
            <w:proofErr w:type="spellEnd"/>
          </w:p>
        </w:tc>
        <w:tc>
          <w:tcPr>
            <w:tcW w:w="5307" w:type="dxa"/>
          </w:tcPr>
          <w:p w14:paraId="09A6904D" w14:textId="69C32FAB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DiscountPay</w:t>
            </w:r>
            <w:proofErr w:type="spellEnd"/>
          </w:p>
        </w:tc>
      </w:tr>
      <w:tr w:rsidR="00B42224" w14:paraId="47A21735" w14:textId="77777777" w:rsidTr="00B1416B">
        <w:tc>
          <w:tcPr>
            <w:tcW w:w="1363" w:type="dxa"/>
          </w:tcPr>
          <w:p w14:paraId="30A8C302" w14:textId="62AC4D1E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971" w:type="dxa"/>
          </w:tcPr>
          <w:p w14:paraId="554DE331" w14:textId="5365A29D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DiscountCode</w:t>
            </w:r>
            <w:proofErr w:type="spellEnd"/>
          </w:p>
        </w:tc>
        <w:tc>
          <w:tcPr>
            <w:tcW w:w="5307" w:type="dxa"/>
          </w:tcPr>
          <w:p w14:paraId="2811A2DF" w14:textId="68513909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DiscountCode</w:t>
            </w:r>
            <w:proofErr w:type="spellEnd"/>
          </w:p>
        </w:tc>
      </w:tr>
      <w:tr w:rsidR="00B42224" w14:paraId="7C6D2F24" w14:textId="77777777" w:rsidTr="00B1416B">
        <w:tc>
          <w:tcPr>
            <w:tcW w:w="1363" w:type="dxa"/>
          </w:tcPr>
          <w:p w14:paraId="6634D8A4" w14:textId="48421A2D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971" w:type="dxa"/>
          </w:tcPr>
          <w:p w14:paraId="1467F9CD" w14:textId="2AF31C05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DiscountCode</w:t>
            </w:r>
            <w:proofErr w:type="spellEnd"/>
          </w:p>
        </w:tc>
        <w:tc>
          <w:tcPr>
            <w:tcW w:w="5307" w:type="dxa"/>
          </w:tcPr>
          <w:p w14:paraId="73E6E85D" w14:textId="4B86C654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DiscountCode</w:t>
            </w:r>
            <w:proofErr w:type="spellEnd"/>
          </w:p>
        </w:tc>
      </w:tr>
      <w:tr w:rsidR="00B42224" w14:paraId="6A436509" w14:textId="77777777" w:rsidTr="00B1416B">
        <w:tc>
          <w:tcPr>
            <w:tcW w:w="1363" w:type="dxa"/>
          </w:tcPr>
          <w:p w14:paraId="3061300F" w14:textId="43647ECC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971" w:type="dxa"/>
          </w:tcPr>
          <w:p w14:paraId="1B7D8731" w14:textId="2613BA0C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kê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5307" w:type="dxa"/>
          </w:tcPr>
          <w:p w14:paraId="39B8312D" w14:textId="25AD1A73" w:rsidR="00B42224" w:rsidRDefault="00B42224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845708" w14:paraId="6BFC34A7" w14:textId="77777777" w:rsidTr="00B1416B">
        <w:tc>
          <w:tcPr>
            <w:tcW w:w="1363" w:type="dxa"/>
          </w:tcPr>
          <w:p w14:paraId="6722BEE0" w14:textId="457CE420" w:rsidR="00845708" w:rsidRDefault="00845708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971" w:type="dxa"/>
          </w:tcPr>
          <w:p w14:paraId="3B01988D" w14:textId="43BF5B1D" w:rsidR="00845708" w:rsidRDefault="00845708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Order</w:t>
            </w:r>
          </w:p>
        </w:tc>
        <w:tc>
          <w:tcPr>
            <w:tcW w:w="5307" w:type="dxa"/>
          </w:tcPr>
          <w:p w14:paraId="474638C2" w14:textId="5B0E47B7" w:rsidR="00845708" w:rsidRDefault="00845708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order</w:t>
            </w:r>
          </w:p>
        </w:tc>
      </w:tr>
      <w:tr w:rsidR="00845708" w14:paraId="34146AA3" w14:textId="77777777" w:rsidTr="00B1416B">
        <w:tc>
          <w:tcPr>
            <w:tcW w:w="1363" w:type="dxa"/>
          </w:tcPr>
          <w:p w14:paraId="0781D7D9" w14:textId="0E4BCC0E" w:rsidR="00845708" w:rsidRDefault="00845708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971" w:type="dxa"/>
          </w:tcPr>
          <w:p w14:paraId="1B42563C" w14:textId="48144888" w:rsidR="00845708" w:rsidRDefault="006F0833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</w:p>
        </w:tc>
        <w:tc>
          <w:tcPr>
            <w:tcW w:w="5307" w:type="dxa"/>
          </w:tcPr>
          <w:p w14:paraId="5AF2EA53" w14:textId="30831C97" w:rsidR="00845708" w:rsidRDefault="006F0833" w:rsidP="00B42224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order</w:t>
            </w:r>
          </w:p>
        </w:tc>
      </w:tr>
      <w:tr w:rsidR="006F0833" w14:paraId="263F99BC" w14:textId="77777777" w:rsidTr="00B1416B">
        <w:tc>
          <w:tcPr>
            <w:tcW w:w="1363" w:type="dxa"/>
          </w:tcPr>
          <w:p w14:paraId="1F1E823E" w14:textId="03910074" w:rsidR="006F0833" w:rsidRDefault="006F0833" w:rsidP="006F08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lastRenderedPageBreak/>
              <w:t>21</w:t>
            </w:r>
          </w:p>
        </w:tc>
        <w:tc>
          <w:tcPr>
            <w:tcW w:w="2971" w:type="dxa"/>
          </w:tcPr>
          <w:p w14:paraId="707752D2" w14:textId="12235DF9" w:rsidR="006F0833" w:rsidRDefault="006F0833" w:rsidP="006F08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  <w:tc>
          <w:tcPr>
            <w:tcW w:w="5307" w:type="dxa"/>
          </w:tcPr>
          <w:p w14:paraId="2CB13B60" w14:textId="71D8D6AC" w:rsidR="006F0833" w:rsidRDefault="006F0833" w:rsidP="006F0833">
            <w:pPr>
              <w:pStyle w:val="BodyText"/>
              <w:spacing w:after="0" w:line="360" w:lineRule="auto"/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order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552DD6D6" w14:textId="77777777" w:rsidR="008A21E7" w:rsidRDefault="008A21E7" w:rsidP="008A21E7">
      <w:pPr>
        <w:pStyle w:val="Heading1"/>
        <w:numPr>
          <w:ilvl w:val="0"/>
          <w:numId w:val="0"/>
        </w:numPr>
        <w:spacing w:line="360" w:lineRule="auto"/>
        <w:contextualSpacing/>
        <w:jc w:val="both"/>
      </w:pPr>
      <w:bookmarkStart w:id="2" w:name="_Toc176926926"/>
    </w:p>
    <w:p w14:paraId="2C39EF9B" w14:textId="22348DBA" w:rsidR="00B70119" w:rsidRDefault="00767CB6" w:rsidP="00A94B33">
      <w:pPr>
        <w:pStyle w:val="Heading1"/>
        <w:spacing w:line="360" w:lineRule="auto"/>
        <w:contextualSpacing/>
        <w:jc w:val="both"/>
      </w:pPr>
      <w:bookmarkStart w:id="3" w:name="_Toc48407589"/>
      <w:r>
        <w:t>Mô tả chi tiết mỗi màn hình</w:t>
      </w:r>
      <w:bookmarkEnd w:id="2"/>
      <w:bookmarkEnd w:id="3"/>
    </w:p>
    <w:p w14:paraId="79DE45B4" w14:textId="24DF0861" w:rsidR="00767CB6" w:rsidRPr="00B70119" w:rsidRDefault="00B70119" w:rsidP="00A94B33">
      <w:pPr>
        <w:widowControl/>
        <w:spacing w:line="360" w:lineRule="auto"/>
        <w:contextualSpacing/>
        <w:rPr>
          <w:rFonts w:ascii="Arial" w:hAnsi="Arial"/>
          <w:b/>
        </w:rPr>
      </w:pPr>
      <w:r>
        <w:br w:type="page"/>
      </w:r>
    </w:p>
    <w:p w14:paraId="6CABFE2B" w14:textId="670DCAD5" w:rsidR="00767CB6" w:rsidRDefault="00767CB6" w:rsidP="00A94B33">
      <w:pPr>
        <w:pStyle w:val="Heading2"/>
        <w:spacing w:line="360" w:lineRule="auto"/>
        <w:contextualSpacing/>
        <w:jc w:val="both"/>
        <w:rPr>
          <w:iCs/>
          <w:lang w:val="en-US"/>
        </w:rPr>
      </w:pPr>
      <w:bookmarkStart w:id="4" w:name="_Toc176926927"/>
      <w:bookmarkStart w:id="5" w:name="_Toc48407590"/>
      <w:proofErr w:type="spellStart"/>
      <w:r w:rsidRPr="00832814">
        <w:rPr>
          <w:iCs/>
          <w:lang w:val="en-US"/>
        </w:rPr>
        <w:lastRenderedPageBreak/>
        <w:t>Màn</w:t>
      </w:r>
      <w:proofErr w:type="spellEnd"/>
      <w:r w:rsidRPr="00832814">
        <w:rPr>
          <w:iCs/>
          <w:lang w:val="en-US"/>
        </w:rPr>
        <w:t xml:space="preserve"> </w:t>
      </w:r>
      <w:proofErr w:type="spellStart"/>
      <w:r w:rsidRPr="00832814">
        <w:rPr>
          <w:iCs/>
          <w:lang w:val="en-US"/>
        </w:rPr>
        <w:t>hình</w:t>
      </w:r>
      <w:proofErr w:type="spellEnd"/>
      <w:r w:rsidRPr="00832814">
        <w:rPr>
          <w:iCs/>
          <w:lang w:val="en-US"/>
        </w:rPr>
        <w:t xml:space="preserve"> </w:t>
      </w:r>
      <w:bookmarkEnd w:id="4"/>
      <w:proofErr w:type="spellStart"/>
      <w:r w:rsidR="00832814" w:rsidRPr="00832814">
        <w:rPr>
          <w:iCs/>
          <w:lang w:val="en-US"/>
        </w:rPr>
        <w:t>đăng</w:t>
      </w:r>
      <w:proofErr w:type="spellEnd"/>
      <w:r w:rsidR="00832814" w:rsidRPr="00832814">
        <w:rPr>
          <w:iCs/>
          <w:lang w:val="en-US"/>
        </w:rPr>
        <w:t xml:space="preserve"> </w:t>
      </w:r>
      <w:proofErr w:type="spellStart"/>
      <w:r w:rsidR="00832814" w:rsidRPr="00832814">
        <w:rPr>
          <w:iCs/>
          <w:lang w:val="en-US"/>
        </w:rPr>
        <w:t>nhập</w:t>
      </w:r>
      <w:bookmarkEnd w:id="5"/>
      <w:proofErr w:type="spellEnd"/>
    </w:p>
    <w:p w14:paraId="5239E55A" w14:textId="0C72FADF" w:rsidR="00B70119" w:rsidRPr="00B70119" w:rsidRDefault="00F40DEE" w:rsidP="00A94B33">
      <w:pPr>
        <w:spacing w:line="360" w:lineRule="auto"/>
        <w:contextualSpacing/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468800" behindDoc="1" locked="0" layoutInCell="1" allowOverlap="1" wp14:anchorId="776FBB25" wp14:editId="7948C573">
            <wp:simplePos x="0" y="0"/>
            <wp:positionH relativeFrom="column">
              <wp:posOffset>209550</wp:posOffset>
            </wp:positionH>
            <wp:positionV relativeFrom="paragraph">
              <wp:posOffset>22860</wp:posOffset>
            </wp:positionV>
            <wp:extent cx="240157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417" y="21504"/>
                <wp:lineTo x="21417" y="0"/>
                <wp:lineTo x="0" y="0"/>
              </wp:wrapPolygon>
            </wp:wrapTight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CDD9A" w14:textId="7848279B" w:rsidR="00B70119" w:rsidRDefault="00B70119" w:rsidP="00A94B33">
      <w:pPr>
        <w:pStyle w:val="ListParagraph"/>
        <w:spacing w:line="360" w:lineRule="auto"/>
        <w:jc w:val="center"/>
        <w:rPr>
          <w:lang w:val="en-US"/>
        </w:rPr>
      </w:pPr>
    </w:p>
    <w:p w14:paraId="4A3E4E42" w14:textId="77777777" w:rsidR="00B70119" w:rsidRPr="00B70119" w:rsidRDefault="00B70119" w:rsidP="00A94B33">
      <w:pPr>
        <w:pStyle w:val="ListParagraph"/>
        <w:spacing w:line="360" w:lineRule="auto"/>
        <w:jc w:val="center"/>
        <w:rPr>
          <w:lang w:val="en-US"/>
        </w:rPr>
      </w:pPr>
    </w:p>
    <w:p w14:paraId="3E29477F" w14:textId="4270ED96" w:rsidR="00B70119" w:rsidRDefault="008C5E88" w:rsidP="00F40DE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 w:rsidR="00F40DEE">
        <w:rPr>
          <w:lang w:val="en-US"/>
        </w:rPr>
        <w:t>nhập</w:t>
      </w:r>
      <w:proofErr w:type="spellEnd"/>
      <w:r w:rsidR="00F40DEE">
        <w:rPr>
          <w:lang w:val="en-US"/>
        </w:rPr>
        <w:t xml:space="preserve"> email </w:t>
      </w:r>
      <w:proofErr w:type="spellStart"/>
      <w:r w:rsidR="00F40DEE">
        <w:rPr>
          <w:lang w:val="en-US"/>
        </w:rPr>
        <w:t>và</w:t>
      </w:r>
      <w:proofErr w:type="spellEnd"/>
      <w:r w:rsidR="00F40DEE">
        <w:rPr>
          <w:lang w:val="en-US"/>
        </w:rPr>
        <w:t xml:space="preserve"> </w:t>
      </w:r>
      <w:proofErr w:type="spellStart"/>
      <w:r w:rsidR="00F40DEE">
        <w:rPr>
          <w:lang w:val="en-US"/>
        </w:rPr>
        <w:t>mật</w:t>
      </w:r>
      <w:proofErr w:type="spellEnd"/>
      <w:r w:rsidR="00F40DEE">
        <w:rPr>
          <w:lang w:val="en-US"/>
        </w:rPr>
        <w:t xml:space="preserve"> </w:t>
      </w:r>
      <w:proofErr w:type="spellStart"/>
      <w:r w:rsidR="00F40DEE">
        <w:rPr>
          <w:lang w:val="en-US"/>
        </w:rPr>
        <w:t>khẩu</w:t>
      </w:r>
      <w:proofErr w:type="spellEnd"/>
      <w:r w:rsidR="00F40DEE">
        <w:rPr>
          <w:lang w:val="en-US"/>
        </w:rPr>
        <w:t xml:space="preserve"> </w:t>
      </w:r>
      <w:proofErr w:type="spellStart"/>
      <w:r w:rsidR="00F40DEE">
        <w:rPr>
          <w:lang w:val="en-US"/>
        </w:rPr>
        <w:t>để</w:t>
      </w:r>
      <w:proofErr w:type="spellEnd"/>
      <w:r w:rsidR="00F40DEE">
        <w:rPr>
          <w:lang w:val="en-US"/>
        </w:rPr>
        <w:t xml:space="preserve"> </w:t>
      </w:r>
      <w:proofErr w:type="spellStart"/>
      <w:r w:rsidR="00F40DEE">
        <w:rPr>
          <w:lang w:val="en-US"/>
        </w:rPr>
        <w:t>đăng</w:t>
      </w:r>
      <w:proofErr w:type="spellEnd"/>
      <w:r w:rsidR="00F40DEE">
        <w:rPr>
          <w:lang w:val="en-US"/>
        </w:rPr>
        <w:t xml:space="preserve"> </w:t>
      </w:r>
      <w:proofErr w:type="spellStart"/>
      <w:r w:rsidR="00F40DEE">
        <w:rPr>
          <w:lang w:val="en-US"/>
        </w:rPr>
        <w:t>nhập</w:t>
      </w:r>
      <w:proofErr w:type="spellEnd"/>
    </w:p>
    <w:p w14:paraId="08304E55" w14:textId="62AA06AD" w:rsidR="00B70119" w:rsidRDefault="00B70119" w:rsidP="00A94B33">
      <w:pPr>
        <w:spacing w:line="360" w:lineRule="auto"/>
        <w:contextualSpacing/>
        <w:rPr>
          <w:lang w:val="en-US"/>
        </w:rPr>
      </w:pPr>
    </w:p>
    <w:p w14:paraId="2FCF0DDD" w14:textId="247DAB80" w:rsidR="00F40DEE" w:rsidRDefault="00F40DEE" w:rsidP="00A94B33">
      <w:pPr>
        <w:spacing w:line="360" w:lineRule="auto"/>
        <w:contextualSpacing/>
        <w:rPr>
          <w:lang w:val="en-US"/>
        </w:rPr>
      </w:pPr>
    </w:p>
    <w:p w14:paraId="65B39652" w14:textId="4A24AB50" w:rsidR="00F40DEE" w:rsidRDefault="00F40DEE" w:rsidP="00A94B33">
      <w:pPr>
        <w:spacing w:line="360" w:lineRule="auto"/>
        <w:contextualSpacing/>
        <w:rPr>
          <w:lang w:val="en-US"/>
        </w:rPr>
      </w:pPr>
    </w:p>
    <w:p w14:paraId="68842154" w14:textId="5A57039B" w:rsidR="00F40DEE" w:rsidRDefault="00F40DEE" w:rsidP="00A94B33">
      <w:pPr>
        <w:spacing w:line="360" w:lineRule="auto"/>
        <w:contextualSpacing/>
        <w:rPr>
          <w:lang w:val="en-US"/>
        </w:rPr>
      </w:pPr>
    </w:p>
    <w:p w14:paraId="76AD893C" w14:textId="3659BA41" w:rsidR="00F40DEE" w:rsidRDefault="00F40DEE" w:rsidP="00A94B33">
      <w:pPr>
        <w:spacing w:line="360" w:lineRule="auto"/>
        <w:contextualSpacing/>
        <w:rPr>
          <w:lang w:val="en-US"/>
        </w:rPr>
      </w:pPr>
    </w:p>
    <w:p w14:paraId="3E19D8F6" w14:textId="50026ED2" w:rsidR="00F40DEE" w:rsidRDefault="00F40DEE" w:rsidP="00A94B33">
      <w:pPr>
        <w:spacing w:line="360" w:lineRule="auto"/>
        <w:contextualSpacing/>
        <w:rPr>
          <w:lang w:val="en-US"/>
        </w:rPr>
      </w:pPr>
    </w:p>
    <w:p w14:paraId="0795AE92" w14:textId="4E5446EB" w:rsidR="00F40DEE" w:rsidRDefault="00F40DEE" w:rsidP="00A94B33">
      <w:pPr>
        <w:spacing w:line="360" w:lineRule="auto"/>
        <w:contextualSpacing/>
        <w:rPr>
          <w:lang w:val="en-US"/>
        </w:rPr>
      </w:pPr>
    </w:p>
    <w:p w14:paraId="73B7C6F0" w14:textId="2889C5D5" w:rsidR="00F40DEE" w:rsidRDefault="00F40DEE" w:rsidP="00A94B33">
      <w:pPr>
        <w:spacing w:line="360" w:lineRule="auto"/>
        <w:contextualSpacing/>
        <w:rPr>
          <w:lang w:val="en-US"/>
        </w:rPr>
      </w:pPr>
    </w:p>
    <w:p w14:paraId="00813C41" w14:textId="624DC23D" w:rsidR="00F40DEE" w:rsidRDefault="00F40DEE" w:rsidP="00A94B33">
      <w:pPr>
        <w:spacing w:line="360" w:lineRule="auto"/>
        <w:contextualSpacing/>
        <w:rPr>
          <w:lang w:val="en-US"/>
        </w:rPr>
      </w:pPr>
    </w:p>
    <w:p w14:paraId="57040C95" w14:textId="2F5F85CC" w:rsidR="00F40DEE" w:rsidRDefault="00F40DEE" w:rsidP="00A94B33">
      <w:pPr>
        <w:spacing w:line="360" w:lineRule="auto"/>
        <w:contextualSpacing/>
        <w:rPr>
          <w:lang w:val="en-US"/>
        </w:rPr>
      </w:pPr>
    </w:p>
    <w:p w14:paraId="75909FA8" w14:textId="10BBAD10" w:rsidR="00F40DEE" w:rsidRDefault="00F40DEE" w:rsidP="00A94B33">
      <w:pPr>
        <w:spacing w:line="360" w:lineRule="auto"/>
        <w:contextualSpacing/>
        <w:rPr>
          <w:lang w:val="en-US"/>
        </w:rPr>
      </w:pPr>
    </w:p>
    <w:p w14:paraId="54A0E16D" w14:textId="07F9ACAE" w:rsidR="00F40DEE" w:rsidRDefault="00F40DEE" w:rsidP="00A94B33">
      <w:pPr>
        <w:spacing w:line="360" w:lineRule="auto"/>
        <w:contextualSpacing/>
        <w:rPr>
          <w:lang w:val="en-US"/>
        </w:rPr>
      </w:pPr>
    </w:p>
    <w:p w14:paraId="72955B90" w14:textId="1A9042BB" w:rsidR="00767CB6" w:rsidRDefault="00767CB6" w:rsidP="00A94B33">
      <w:pPr>
        <w:pStyle w:val="Heading2"/>
        <w:spacing w:line="360" w:lineRule="auto"/>
        <w:contextualSpacing/>
        <w:jc w:val="both"/>
        <w:rPr>
          <w:iCs/>
          <w:lang w:val="en-US"/>
        </w:rPr>
      </w:pPr>
      <w:bookmarkStart w:id="6" w:name="_Toc176926928"/>
      <w:bookmarkStart w:id="7" w:name="_Toc48407591"/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 w:rsidRPr="00B70119">
        <w:rPr>
          <w:iCs/>
          <w:lang w:val="en-US"/>
        </w:rPr>
        <w:t xml:space="preserve"> </w:t>
      </w:r>
      <w:bookmarkEnd w:id="6"/>
      <w:bookmarkEnd w:id="7"/>
      <w:proofErr w:type="spellStart"/>
      <w:r w:rsidR="00F40DEE">
        <w:rPr>
          <w:iCs/>
          <w:lang w:val="en-US"/>
        </w:rPr>
        <w:t>chính</w:t>
      </w:r>
      <w:proofErr w:type="spellEnd"/>
    </w:p>
    <w:p w14:paraId="0A4089B7" w14:textId="62020DCC" w:rsidR="00B70119" w:rsidRPr="00F40DEE" w:rsidRDefault="00F40DEE" w:rsidP="00F40DE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nut menu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vuốt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</w:p>
    <w:p w14:paraId="4BA90BB0" w14:textId="03D8331D" w:rsidR="00927BA9" w:rsidRDefault="00F40DEE" w:rsidP="00F40DEE">
      <w:pPr>
        <w:spacing w:line="360" w:lineRule="auto"/>
        <w:contextualSpacing/>
        <w:jc w:val="center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491328" behindDoc="0" locked="0" layoutInCell="1" allowOverlap="1" wp14:anchorId="658B6930" wp14:editId="37241044">
            <wp:simplePos x="0" y="0"/>
            <wp:positionH relativeFrom="column">
              <wp:posOffset>3019425</wp:posOffset>
            </wp:positionH>
            <wp:positionV relativeFrom="paragraph">
              <wp:posOffset>111125</wp:posOffset>
            </wp:positionV>
            <wp:extent cx="1609725" cy="2858770"/>
            <wp:effectExtent l="0" t="0" r="9525" b="0"/>
            <wp:wrapSquare wrapText="bothSides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488256" behindDoc="0" locked="0" layoutInCell="1" allowOverlap="1" wp14:anchorId="6C15F80C" wp14:editId="12F29263">
            <wp:simplePos x="0" y="0"/>
            <wp:positionH relativeFrom="column">
              <wp:posOffset>514350</wp:posOffset>
            </wp:positionH>
            <wp:positionV relativeFrom="paragraph">
              <wp:posOffset>139700</wp:posOffset>
            </wp:positionV>
            <wp:extent cx="1758315" cy="3124200"/>
            <wp:effectExtent l="0" t="0" r="0" b="0"/>
            <wp:wrapSquare wrapText="bothSides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679" w:rsidRPr="00F24679">
        <w:rPr>
          <w:lang w:val="en-US"/>
        </w:rPr>
        <w:t xml:space="preserve"> </w:t>
      </w:r>
      <w:r w:rsidR="00030AE2" w:rsidRPr="00030AE2">
        <w:rPr>
          <w:noProof/>
        </w:rPr>
        <w:t xml:space="preserve"> </w:t>
      </w:r>
    </w:p>
    <w:p w14:paraId="182D9782" w14:textId="281A2401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0DE402AC" w14:textId="7F473ED2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6B420349" w14:textId="5E84F13E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2D27BCC1" w14:textId="6880FACC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37225746" w14:textId="3B7AF93D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77B866B5" w14:textId="78492DE1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2A7201F5" w14:textId="72C1D929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11B4ECD6" w14:textId="64EE99CB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308EE899" w14:textId="757E05FA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44246F3C" w14:textId="44CC3952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69BFE789" w14:textId="0222706E" w:rsidR="00F40DEE" w:rsidRDefault="00F40DEE" w:rsidP="00F40DEE">
      <w:pPr>
        <w:spacing w:line="360" w:lineRule="auto"/>
        <w:contextualSpacing/>
        <w:jc w:val="center"/>
        <w:rPr>
          <w:noProof/>
        </w:rPr>
      </w:pPr>
    </w:p>
    <w:p w14:paraId="7E3FD086" w14:textId="0536ABCB" w:rsidR="00F40DEE" w:rsidRDefault="00F40DEE" w:rsidP="00F40DE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501568" behindDoc="0" locked="0" layoutInCell="1" allowOverlap="1" wp14:anchorId="0ED23ADA" wp14:editId="6A53D911">
            <wp:simplePos x="0" y="0"/>
            <wp:positionH relativeFrom="column">
              <wp:posOffset>3248025</wp:posOffset>
            </wp:positionH>
            <wp:positionV relativeFrom="paragraph">
              <wp:posOffset>264795</wp:posOffset>
            </wp:positionV>
            <wp:extent cx="1819275" cy="3232785"/>
            <wp:effectExtent l="0" t="0" r="9525" b="5715"/>
            <wp:wrapSquare wrapText="bothSides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497472" behindDoc="0" locked="0" layoutInCell="1" allowOverlap="1" wp14:anchorId="01BFD9A3" wp14:editId="435D791F">
            <wp:simplePos x="0" y="0"/>
            <wp:positionH relativeFrom="column">
              <wp:posOffset>457200</wp:posOffset>
            </wp:positionH>
            <wp:positionV relativeFrom="paragraph">
              <wp:posOffset>264795</wp:posOffset>
            </wp:positionV>
            <wp:extent cx="1784985" cy="3171825"/>
            <wp:effectExtent l="0" t="0" r="5715" b="9525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8323A78" w14:textId="79F9D6A5" w:rsidR="00F40DEE" w:rsidRPr="00F40DEE" w:rsidRDefault="00F40DEE" w:rsidP="00F40DEE">
      <w:pPr>
        <w:rPr>
          <w:lang w:val="en-US"/>
        </w:rPr>
      </w:pPr>
    </w:p>
    <w:p w14:paraId="00AC7BF8" w14:textId="741C8EAA" w:rsidR="00F40DEE" w:rsidRPr="00F40DEE" w:rsidRDefault="00F40DEE" w:rsidP="00F40DEE">
      <w:pPr>
        <w:rPr>
          <w:lang w:val="en-US"/>
        </w:rPr>
      </w:pPr>
    </w:p>
    <w:p w14:paraId="069A0B18" w14:textId="6B1B76EE" w:rsidR="00F40DEE" w:rsidRPr="00F40DEE" w:rsidRDefault="00F40DEE" w:rsidP="00F40DEE">
      <w:pPr>
        <w:rPr>
          <w:lang w:val="en-US"/>
        </w:rPr>
      </w:pPr>
    </w:p>
    <w:p w14:paraId="7AF77C36" w14:textId="0D376168" w:rsidR="00F40DEE" w:rsidRPr="00F40DEE" w:rsidRDefault="00F40DEE" w:rsidP="00F40DEE">
      <w:pPr>
        <w:rPr>
          <w:lang w:val="en-US"/>
        </w:rPr>
      </w:pPr>
    </w:p>
    <w:p w14:paraId="5758E0D9" w14:textId="07B6D587" w:rsidR="00F40DEE" w:rsidRPr="00F40DEE" w:rsidRDefault="00F40DEE" w:rsidP="00F40DEE">
      <w:pPr>
        <w:rPr>
          <w:lang w:val="en-US"/>
        </w:rPr>
      </w:pPr>
    </w:p>
    <w:p w14:paraId="0C2A56B7" w14:textId="4F4D6693" w:rsidR="00F40DEE" w:rsidRPr="00F40DEE" w:rsidRDefault="00F40DEE" w:rsidP="00F40DEE">
      <w:pPr>
        <w:rPr>
          <w:lang w:val="en-US"/>
        </w:rPr>
      </w:pPr>
    </w:p>
    <w:p w14:paraId="6764E2CD" w14:textId="245DC4AA" w:rsidR="00F40DEE" w:rsidRPr="00F40DEE" w:rsidRDefault="00F40DEE" w:rsidP="00F40DEE">
      <w:pPr>
        <w:rPr>
          <w:lang w:val="en-US"/>
        </w:rPr>
      </w:pPr>
    </w:p>
    <w:p w14:paraId="3C4E80B4" w14:textId="2AAC5627" w:rsidR="00F40DEE" w:rsidRPr="00F40DEE" w:rsidRDefault="00F40DEE" w:rsidP="00F40DEE">
      <w:pPr>
        <w:rPr>
          <w:lang w:val="en-US"/>
        </w:rPr>
      </w:pPr>
    </w:p>
    <w:p w14:paraId="3071EB10" w14:textId="1D5396F0" w:rsidR="00F40DEE" w:rsidRDefault="00F40DEE" w:rsidP="00F40DEE">
      <w:pPr>
        <w:rPr>
          <w:lang w:val="en-US"/>
        </w:rPr>
      </w:pPr>
    </w:p>
    <w:p w14:paraId="2AD22BA9" w14:textId="5BE1CE41" w:rsidR="00F40DEE" w:rsidRDefault="00F40DEE" w:rsidP="00F40DEE">
      <w:pPr>
        <w:rPr>
          <w:lang w:val="en-US"/>
        </w:rPr>
      </w:pPr>
    </w:p>
    <w:p w14:paraId="00B287FB" w14:textId="49B08635" w:rsidR="00F40DEE" w:rsidRDefault="00F40DEE" w:rsidP="00F40DEE">
      <w:pPr>
        <w:rPr>
          <w:lang w:val="en-US"/>
        </w:rPr>
      </w:pPr>
    </w:p>
    <w:p w14:paraId="07A58E40" w14:textId="0F4D4733" w:rsidR="00F40DEE" w:rsidRDefault="00F40DEE" w:rsidP="00F40DEE">
      <w:pPr>
        <w:rPr>
          <w:lang w:val="en-US"/>
        </w:rPr>
      </w:pPr>
    </w:p>
    <w:p w14:paraId="70AAF33C" w14:textId="2D0C52BF" w:rsidR="00F40DEE" w:rsidRDefault="00F40DEE" w:rsidP="00F40DEE">
      <w:pPr>
        <w:rPr>
          <w:lang w:val="en-US"/>
        </w:rPr>
      </w:pPr>
    </w:p>
    <w:p w14:paraId="2EC55E18" w14:textId="7F9B565F" w:rsidR="00F40DEE" w:rsidRDefault="00F40DEE" w:rsidP="00F40DEE">
      <w:pPr>
        <w:rPr>
          <w:lang w:val="en-US"/>
        </w:rPr>
      </w:pPr>
    </w:p>
    <w:p w14:paraId="6E6245CA" w14:textId="1413664D" w:rsidR="00F40DEE" w:rsidRDefault="00F40DEE" w:rsidP="00F40DEE">
      <w:pPr>
        <w:rPr>
          <w:lang w:val="en-US"/>
        </w:rPr>
      </w:pPr>
    </w:p>
    <w:p w14:paraId="15641602" w14:textId="602B3E48" w:rsidR="00F40DEE" w:rsidRDefault="00F40DEE" w:rsidP="00F40DEE">
      <w:pPr>
        <w:rPr>
          <w:lang w:val="en-US"/>
        </w:rPr>
      </w:pPr>
    </w:p>
    <w:p w14:paraId="78F3E7CA" w14:textId="776C5DB7" w:rsidR="00F40DEE" w:rsidRDefault="00F40DEE" w:rsidP="00F40DEE">
      <w:pPr>
        <w:rPr>
          <w:lang w:val="en-US"/>
        </w:rPr>
      </w:pPr>
    </w:p>
    <w:p w14:paraId="46B7AC97" w14:textId="4FF83D01" w:rsidR="00F40DEE" w:rsidRDefault="00F40DEE" w:rsidP="00F40DEE">
      <w:pPr>
        <w:rPr>
          <w:lang w:val="en-US"/>
        </w:rPr>
      </w:pPr>
    </w:p>
    <w:p w14:paraId="2D3994C8" w14:textId="555D9F4B" w:rsidR="00F40DEE" w:rsidRDefault="00F40DEE" w:rsidP="00F40DEE">
      <w:pPr>
        <w:rPr>
          <w:lang w:val="en-US"/>
        </w:rPr>
      </w:pPr>
    </w:p>
    <w:p w14:paraId="4B845347" w14:textId="1DEBB5F1" w:rsidR="00F40DEE" w:rsidRDefault="00F40DEE" w:rsidP="00F40DEE">
      <w:pPr>
        <w:pStyle w:val="Heading2"/>
        <w:spacing w:line="360" w:lineRule="auto"/>
        <w:contextualSpacing/>
        <w:jc w:val="both"/>
        <w:rPr>
          <w:iCs/>
          <w:lang w:val="en-US"/>
        </w:rPr>
      </w:pP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tạo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tài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khoản</w:t>
      </w:r>
      <w:proofErr w:type="spellEnd"/>
    </w:p>
    <w:p w14:paraId="5B6898AE" w14:textId="5F22785F" w:rsidR="00F40DEE" w:rsidRPr="00F40DEE" w:rsidRDefault="00F40DEE" w:rsidP="00F40DEE">
      <w:pPr>
        <w:rPr>
          <w:lang w:val="en-US"/>
        </w:rPr>
      </w:pPr>
    </w:p>
    <w:p w14:paraId="413FE6C1" w14:textId="76072726" w:rsidR="00F40DEE" w:rsidRDefault="00F40DEE" w:rsidP="00F40DEE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514880" behindDoc="0" locked="0" layoutInCell="1" allowOverlap="1" wp14:anchorId="3197AFD2" wp14:editId="13FBC45B">
            <wp:simplePos x="0" y="0"/>
            <wp:positionH relativeFrom="column">
              <wp:posOffset>3371850</wp:posOffset>
            </wp:positionH>
            <wp:positionV relativeFrom="paragraph">
              <wp:posOffset>440690</wp:posOffset>
            </wp:positionV>
            <wp:extent cx="1806575" cy="3209925"/>
            <wp:effectExtent l="0" t="0" r="3175" b="9525"/>
            <wp:wrapSquare wrapText="bothSides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511808" behindDoc="0" locked="0" layoutInCell="1" allowOverlap="1" wp14:anchorId="005D855B" wp14:editId="602E1AC0">
            <wp:simplePos x="0" y="0"/>
            <wp:positionH relativeFrom="column">
              <wp:posOffset>638175</wp:posOffset>
            </wp:positionH>
            <wp:positionV relativeFrom="paragraph">
              <wp:posOffset>440690</wp:posOffset>
            </wp:positionV>
            <wp:extent cx="1929765" cy="3429000"/>
            <wp:effectExtent l="0" t="0" r="0" b="0"/>
            <wp:wrapSquare wrapText="bothSides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="00A50998">
        <w:rPr>
          <w:lang w:val="en-US"/>
        </w:rPr>
        <w:t>“ĐĂNG KÝ”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</w:p>
    <w:p w14:paraId="0B75C3FC" w14:textId="3FEC52AB" w:rsidR="00A50998" w:rsidRPr="00A50998" w:rsidRDefault="00A50998" w:rsidP="00A50998">
      <w:pPr>
        <w:rPr>
          <w:lang w:val="en-US"/>
        </w:rPr>
      </w:pPr>
    </w:p>
    <w:p w14:paraId="682C45D5" w14:textId="057FE2CF" w:rsidR="00A50998" w:rsidRPr="00A50998" w:rsidRDefault="00A50998" w:rsidP="00A50998">
      <w:pPr>
        <w:rPr>
          <w:lang w:val="en-US"/>
        </w:rPr>
      </w:pPr>
    </w:p>
    <w:p w14:paraId="162CDE4B" w14:textId="52589479" w:rsidR="00A50998" w:rsidRPr="00A50998" w:rsidRDefault="00A50998" w:rsidP="00A50998">
      <w:pPr>
        <w:rPr>
          <w:lang w:val="en-US"/>
        </w:rPr>
      </w:pPr>
    </w:p>
    <w:p w14:paraId="2B44CCC3" w14:textId="09701069" w:rsidR="00A50998" w:rsidRPr="00A50998" w:rsidRDefault="00A50998" w:rsidP="00A50998">
      <w:pPr>
        <w:rPr>
          <w:lang w:val="en-US"/>
        </w:rPr>
      </w:pPr>
    </w:p>
    <w:p w14:paraId="2B324F22" w14:textId="44128DAA" w:rsidR="00A50998" w:rsidRPr="00A50998" w:rsidRDefault="00A50998" w:rsidP="00A50998">
      <w:pPr>
        <w:rPr>
          <w:lang w:val="en-US"/>
        </w:rPr>
      </w:pPr>
    </w:p>
    <w:p w14:paraId="16D18315" w14:textId="7E9E8BAD" w:rsidR="00A50998" w:rsidRPr="00A50998" w:rsidRDefault="00A50998" w:rsidP="00A50998">
      <w:pPr>
        <w:rPr>
          <w:lang w:val="en-US"/>
        </w:rPr>
      </w:pPr>
    </w:p>
    <w:p w14:paraId="23615DE4" w14:textId="695BB8FC" w:rsidR="00A50998" w:rsidRPr="00A50998" w:rsidRDefault="00A50998" w:rsidP="00A50998">
      <w:pPr>
        <w:rPr>
          <w:lang w:val="en-US"/>
        </w:rPr>
      </w:pPr>
    </w:p>
    <w:p w14:paraId="7ED48E7C" w14:textId="3B6B1D50" w:rsidR="00A50998" w:rsidRPr="00A50998" w:rsidRDefault="00A50998" w:rsidP="00A50998">
      <w:pPr>
        <w:rPr>
          <w:lang w:val="en-US"/>
        </w:rPr>
      </w:pPr>
    </w:p>
    <w:p w14:paraId="1750600E" w14:textId="0181B256" w:rsidR="00A50998" w:rsidRPr="00A50998" w:rsidRDefault="00A50998" w:rsidP="00A50998">
      <w:pPr>
        <w:rPr>
          <w:lang w:val="en-US"/>
        </w:rPr>
      </w:pPr>
    </w:p>
    <w:p w14:paraId="67A33806" w14:textId="7BA93384" w:rsidR="00A50998" w:rsidRPr="00A50998" w:rsidRDefault="00A50998" w:rsidP="00A50998">
      <w:pPr>
        <w:rPr>
          <w:lang w:val="en-US"/>
        </w:rPr>
      </w:pPr>
    </w:p>
    <w:p w14:paraId="252A457E" w14:textId="61B8B409" w:rsidR="00A50998" w:rsidRPr="00A50998" w:rsidRDefault="00A50998" w:rsidP="00A50998">
      <w:pPr>
        <w:rPr>
          <w:lang w:val="en-US"/>
        </w:rPr>
      </w:pPr>
    </w:p>
    <w:p w14:paraId="05DF9F21" w14:textId="6EE87101" w:rsidR="00A50998" w:rsidRPr="00A50998" w:rsidRDefault="00A50998" w:rsidP="00A50998">
      <w:pPr>
        <w:rPr>
          <w:lang w:val="en-US"/>
        </w:rPr>
      </w:pPr>
    </w:p>
    <w:p w14:paraId="66442028" w14:textId="5E9294D7" w:rsidR="00A50998" w:rsidRPr="00A50998" w:rsidRDefault="00A50998" w:rsidP="00A50998">
      <w:pPr>
        <w:rPr>
          <w:lang w:val="en-US"/>
        </w:rPr>
      </w:pPr>
    </w:p>
    <w:p w14:paraId="3864F50A" w14:textId="141960EB" w:rsidR="00A50998" w:rsidRPr="00A50998" w:rsidRDefault="00A50998" w:rsidP="00A50998">
      <w:pPr>
        <w:rPr>
          <w:lang w:val="en-US"/>
        </w:rPr>
      </w:pPr>
    </w:p>
    <w:p w14:paraId="2CA7DA82" w14:textId="3E767D7A" w:rsidR="00A50998" w:rsidRPr="00A50998" w:rsidRDefault="00A50998" w:rsidP="00A50998">
      <w:pPr>
        <w:rPr>
          <w:lang w:val="en-US"/>
        </w:rPr>
      </w:pPr>
    </w:p>
    <w:p w14:paraId="62B87966" w14:textId="5A163437" w:rsidR="00A50998" w:rsidRPr="00A50998" w:rsidRDefault="00A50998" w:rsidP="00A50998">
      <w:pPr>
        <w:rPr>
          <w:lang w:val="en-US"/>
        </w:rPr>
      </w:pPr>
    </w:p>
    <w:p w14:paraId="20DE0CFB" w14:textId="01A4BB59" w:rsidR="00A50998" w:rsidRPr="00A50998" w:rsidRDefault="00A50998" w:rsidP="00A50998">
      <w:pPr>
        <w:rPr>
          <w:lang w:val="en-US"/>
        </w:rPr>
      </w:pPr>
    </w:p>
    <w:p w14:paraId="27B407B8" w14:textId="4098F523" w:rsidR="00A50998" w:rsidRDefault="00A50998" w:rsidP="00A50998">
      <w:pPr>
        <w:rPr>
          <w:lang w:val="en-US"/>
        </w:rPr>
      </w:pPr>
    </w:p>
    <w:p w14:paraId="47011625" w14:textId="0FBB641C" w:rsidR="00A50998" w:rsidRDefault="00A50998" w:rsidP="00A50998">
      <w:pPr>
        <w:rPr>
          <w:lang w:val="en-US"/>
        </w:rPr>
      </w:pPr>
    </w:p>
    <w:p w14:paraId="22FC3168" w14:textId="40003534" w:rsidR="00A50998" w:rsidRDefault="00A50998" w:rsidP="00A50998">
      <w:pPr>
        <w:rPr>
          <w:lang w:val="en-US"/>
        </w:rPr>
      </w:pPr>
    </w:p>
    <w:p w14:paraId="6305DE3C" w14:textId="732B9589" w:rsidR="00A50998" w:rsidRDefault="00A50998" w:rsidP="00A50998">
      <w:pPr>
        <w:rPr>
          <w:lang w:val="en-US"/>
        </w:rPr>
      </w:pPr>
    </w:p>
    <w:p w14:paraId="6A149EA1" w14:textId="34167C0D" w:rsidR="00A50998" w:rsidRDefault="00A50998" w:rsidP="00A50998">
      <w:pPr>
        <w:rPr>
          <w:lang w:val="en-US"/>
        </w:rPr>
      </w:pPr>
    </w:p>
    <w:p w14:paraId="5DA1D856" w14:textId="24F53E60" w:rsidR="00A50998" w:rsidRDefault="00A50998" w:rsidP="00A50998">
      <w:pPr>
        <w:rPr>
          <w:lang w:val="en-US"/>
        </w:rPr>
      </w:pPr>
    </w:p>
    <w:p w14:paraId="505205CE" w14:textId="6031367B" w:rsidR="00A50998" w:rsidRDefault="00A50998" w:rsidP="00A50998">
      <w:pPr>
        <w:pStyle w:val="Heading2"/>
        <w:spacing w:line="360" w:lineRule="auto"/>
        <w:contextualSpacing/>
        <w:jc w:val="both"/>
        <w:rPr>
          <w:iCs/>
          <w:lang w:val="en-US"/>
        </w:rPr>
      </w:pP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quản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chung</w:t>
      </w:r>
      <w:proofErr w:type="spellEnd"/>
    </w:p>
    <w:p w14:paraId="6F66A843" w14:textId="05D0812A" w:rsidR="00A50998" w:rsidRDefault="00A50998" w:rsidP="00A50998">
      <w:pPr>
        <w:rPr>
          <w:lang w:val="en-US"/>
        </w:rPr>
      </w:pPr>
      <w:r>
        <w:rPr>
          <w:iCs/>
          <w:noProof/>
          <w:lang w:val="en-US"/>
        </w:rPr>
        <w:drawing>
          <wp:anchor distT="0" distB="0" distL="114300" distR="114300" simplePos="0" relativeHeight="251523072" behindDoc="0" locked="0" layoutInCell="1" allowOverlap="1" wp14:anchorId="1EAB9B85" wp14:editId="6D2D1471">
            <wp:simplePos x="0" y="0"/>
            <wp:positionH relativeFrom="column">
              <wp:posOffset>3371850</wp:posOffset>
            </wp:positionH>
            <wp:positionV relativeFrom="paragraph">
              <wp:posOffset>9525</wp:posOffset>
            </wp:positionV>
            <wp:extent cx="2090420" cy="3714750"/>
            <wp:effectExtent l="0" t="0" r="508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2436C" w14:textId="64C7B10F" w:rsidR="00A50998" w:rsidRDefault="00A50998" w:rsidP="00A50998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>.</w:t>
      </w:r>
    </w:p>
    <w:p w14:paraId="5211F22E" w14:textId="37C5E42E" w:rsidR="00A50998" w:rsidRPr="00A50998" w:rsidRDefault="00A50998" w:rsidP="00A50998">
      <w:pPr>
        <w:rPr>
          <w:lang w:val="en-US"/>
        </w:rPr>
      </w:pPr>
    </w:p>
    <w:p w14:paraId="1F59A2D8" w14:textId="337B4D25" w:rsidR="00A50998" w:rsidRPr="00A50998" w:rsidRDefault="00A50998" w:rsidP="00A50998">
      <w:pPr>
        <w:rPr>
          <w:lang w:val="en-US"/>
        </w:rPr>
      </w:pPr>
    </w:p>
    <w:p w14:paraId="531BF411" w14:textId="739E48EF" w:rsidR="00A50998" w:rsidRPr="00A50998" w:rsidRDefault="00A50998" w:rsidP="00A50998">
      <w:pPr>
        <w:rPr>
          <w:lang w:val="en-US"/>
        </w:rPr>
      </w:pPr>
    </w:p>
    <w:p w14:paraId="2C162824" w14:textId="03EB8F3D" w:rsidR="00A50998" w:rsidRPr="00A50998" w:rsidRDefault="00A50998" w:rsidP="00A50998">
      <w:pPr>
        <w:rPr>
          <w:lang w:val="en-US"/>
        </w:rPr>
      </w:pPr>
    </w:p>
    <w:p w14:paraId="72B927AB" w14:textId="23E9DF7C" w:rsidR="00A50998" w:rsidRPr="00A50998" w:rsidRDefault="00A50998" w:rsidP="00A50998">
      <w:pPr>
        <w:rPr>
          <w:lang w:val="en-US"/>
        </w:rPr>
      </w:pPr>
    </w:p>
    <w:p w14:paraId="0E79EA07" w14:textId="643AEB0B" w:rsidR="00A50998" w:rsidRPr="00A50998" w:rsidRDefault="00A50998" w:rsidP="00A50998">
      <w:pPr>
        <w:rPr>
          <w:lang w:val="en-US"/>
        </w:rPr>
      </w:pPr>
    </w:p>
    <w:p w14:paraId="70ECD5A1" w14:textId="0115B88A" w:rsidR="00A50998" w:rsidRPr="00A50998" w:rsidRDefault="00A50998" w:rsidP="00A50998">
      <w:pPr>
        <w:rPr>
          <w:lang w:val="en-US"/>
        </w:rPr>
      </w:pPr>
    </w:p>
    <w:p w14:paraId="67A6BFE9" w14:textId="6559B4D0" w:rsidR="00A50998" w:rsidRPr="00A50998" w:rsidRDefault="00A50998" w:rsidP="00A50998">
      <w:pPr>
        <w:rPr>
          <w:lang w:val="en-US"/>
        </w:rPr>
      </w:pPr>
    </w:p>
    <w:p w14:paraId="119D24EB" w14:textId="5B402D21" w:rsidR="00A50998" w:rsidRPr="00A50998" w:rsidRDefault="00A50998" w:rsidP="00A50998">
      <w:pPr>
        <w:rPr>
          <w:lang w:val="en-US"/>
        </w:rPr>
      </w:pPr>
    </w:p>
    <w:p w14:paraId="4E4EFC19" w14:textId="63D2746F" w:rsidR="00A50998" w:rsidRPr="00A50998" w:rsidRDefault="00A50998" w:rsidP="00A50998">
      <w:pPr>
        <w:rPr>
          <w:lang w:val="en-US"/>
        </w:rPr>
      </w:pPr>
    </w:p>
    <w:p w14:paraId="389D6EF9" w14:textId="0D22E801" w:rsidR="00A50998" w:rsidRPr="00A50998" w:rsidRDefault="00A50998" w:rsidP="00A50998">
      <w:pPr>
        <w:rPr>
          <w:lang w:val="en-US"/>
        </w:rPr>
      </w:pPr>
    </w:p>
    <w:p w14:paraId="2E75D43F" w14:textId="5B4DB35A" w:rsidR="00A50998" w:rsidRPr="00A50998" w:rsidRDefault="00A50998" w:rsidP="00A50998">
      <w:pPr>
        <w:rPr>
          <w:lang w:val="en-US"/>
        </w:rPr>
      </w:pPr>
    </w:p>
    <w:p w14:paraId="6602BEB4" w14:textId="2EF29009" w:rsidR="00A50998" w:rsidRPr="00A50998" w:rsidRDefault="00A50998" w:rsidP="00A50998">
      <w:pPr>
        <w:rPr>
          <w:lang w:val="en-US"/>
        </w:rPr>
      </w:pPr>
    </w:p>
    <w:p w14:paraId="4776C29E" w14:textId="5E6E4011" w:rsidR="00A50998" w:rsidRPr="00A50998" w:rsidRDefault="00A50998" w:rsidP="00A50998">
      <w:pPr>
        <w:rPr>
          <w:lang w:val="en-US"/>
        </w:rPr>
      </w:pPr>
    </w:p>
    <w:p w14:paraId="686AAF06" w14:textId="5E036210" w:rsidR="00A50998" w:rsidRPr="00A50998" w:rsidRDefault="00A50998" w:rsidP="00A50998">
      <w:pPr>
        <w:rPr>
          <w:lang w:val="en-US"/>
        </w:rPr>
      </w:pPr>
    </w:p>
    <w:p w14:paraId="4BD89D97" w14:textId="3BFDD2EC" w:rsidR="00A50998" w:rsidRDefault="00A50998" w:rsidP="00A50998">
      <w:pPr>
        <w:rPr>
          <w:lang w:val="en-US"/>
        </w:rPr>
      </w:pPr>
    </w:p>
    <w:p w14:paraId="5517ECDF" w14:textId="3B352200" w:rsidR="00A50998" w:rsidRPr="00A50998" w:rsidRDefault="00A50998" w:rsidP="00A50998">
      <w:pPr>
        <w:rPr>
          <w:lang w:val="en-US"/>
        </w:rPr>
      </w:pPr>
    </w:p>
    <w:p w14:paraId="6931D92C" w14:textId="10435316" w:rsidR="00A50998" w:rsidRDefault="00A50998" w:rsidP="00A50998">
      <w:pPr>
        <w:rPr>
          <w:lang w:val="en-US"/>
        </w:rPr>
      </w:pPr>
    </w:p>
    <w:p w14:paraId="4CEBE884" w14:textId="7D1ABF3E" w:rsidR="00A50998" w:rsidRDefault="00A50998" w:rsidP="00A50998">
      <w:pPr>
        <w:pStyle w:val="Heading2"/>
        <w:spacing w:line="360" w:lineRule="auto"/>
        <w:contextualSpacing/>
        <w:jc w:val="both"/>
        <w:rPr>
          <w:iCs/>
          <w:lang w:val="en-US"/>
        </w:rPr>
      </w:pP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quản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nhân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viên</w:t>
      </w:r>
      <w:proofErr w:type="spellEnd"/>
    </w:p>
    <w:p w14:paraId="224F07D3" w14:textId="7CFDF49B" w:rsidR="00A50998" w:rsidRDefault="00A50998" w:rsidP="00A50998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541504" behindDoc="0" locked="0" layoutInCell="1" allowOverlap="1" wp14:anchorId="546E623F" wp14:editId="1ACDD3D1">
            <wp:simplePos x="0" y="0"/>
            <wp:positionH relativeFrom="column">
              <wp:posOffset>3648075</wp:posOffset>
            </wp:positionH>
            <wp:positionV relativeFrom="paragraph">
              <wp:posOffset>434975</wp:posOffset>
            </wp:positionV>
            <wp:extent cx="1800225" cy="3197860"/>
            <wp:effectExtent l="0" t="0" r="9525" b="2540"/>
            <wp:wrapSquare wrapText="bothSides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531264" behindDoc="0" locked="0" layoutInCell="1" allowOverlap="1" wp14:anchorId="1F375F2C" wp14:editId="4F4530B6">
            <wp:simplePos x="0" y="0"/>
            <wp:positionH relativeFrom="column">
              <wp:posOffset>533400</wp:posOffset>
            </wp:positionH>
            <wp:positionV relativeFrom="paragraph">
              <wp:posOffset>405765</wp:posOffset>
            </wp:positionV>
            <wp:extent cx="1833245" cy="3256915"/>
            <wp:effectExtent l="0" t="0" r="0" b="635"/>
            <wp:wrapSquare wrapText="bothSides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59DC6AF" w14:textId="2DB5B492" w:rsidR="00A50998" w:rsidRDefault="00A50998" w:rsidP="00A50998">
      <w:pPr>
        <w:rPr>
          <w:lang w:val="en-US"/>
        </w:rPr>
      </w:pPr>
    </w:p>
    <w:p w14:paraId="2EDD08DA" w14:textId="70A9556E" w:rsidR="00A50998" w:rsidRDefault="00A50998" w:rsidP="00A50998">
      <w:pPr>
        <w:rPr>
          <w:lang w:val="en-US"/>
        </w:rPr>
      </w:pPr>
    </w:p>
    <w:p w14:paraId="2B3F4CAE" w14:textId="366D8275" w:rsidR="00A50998" w:rsidRDefault="00A50998" w:rsidP="00A50998">
      <w:pPr>
        <w:rPr>
          <w:lang w:val="en-US"/>
        </w:rPr>
      </w:pPr>
    </w:p>
    <w:p w14:paraId="223294C7" w14:textId="09825AB5" w:rsidR="00A50998" w:rsidRDefault="00A50998" w:rsidP="00A50998">
      <w:pPr>
        <w:rPr>
          <w:lang w:val="en-US"/>
        </w:rPr>
      </w:pPr>
    </w:p>
    <w:p w14:paraId="68DE7F02" w14:textId="3ABB64D7" w:rsidR="00A50998" w:rsidRDefault="00A50998" w:rsidP="00A50998">
      <w:pPr>
        <w:rPr>
          <w:lang w:val="en-US"/>
        </w:rPr>
      </w:pPr>
    </w:p>
    <w:p w14:paraId="42186246" w14:textId="3C7EECEC" w:rsidR="00A50998" w:rsidRDefault="00A50998" w:rsidP="00A50998">
      <w:pPr>
        <w:rPr>
          <w:lang w:val="en-US"/>
        </w:rPr>
      </w:pPr>
    </w:p>
    <w:p w14:paraId="6C53FD3D" w14:textId="6D26EF64" w:rsidR="00A50998" w:rsidRDefault="00A50998" w:rsidP="00A50998">
      <w:pPr>
        <w:rPr>
          <w:lang w:val="en-US"/>
        </w:rPr>
      </w:pPr>
    </w:p>
    <w:p w14:paraId="09BAAE44" w14:textId="59BC1F93" w:rsidR="00A50998" w:rsidRDefault="00A50998" w:rsidP="00A50998">
      <w:pPr>
        <w:rPr>
          <w:lang w:val="en-US"/>
        </w:rPr>
      </w:pPr>
    </w:p>
    <w:p w14:paraId="21141F13" w14:textId="1BF8D91F" w:rsidR="00A50998" w:rsidRDefault="00A50998" w:rsidP="00A50998">
      <w:pPr>
        <w:rPr>
          <w:lang w:val="en-US"/>
        </w:rPr>
      </w:pPr>
    </w:p>
    <w:p w14:paraId="34AE3D19" w14:textId="1B6AC2D3" w:rsidR="00A50998" w:rsidRDefault="00A50998" w:rsidP="00A50998">
      <w:pPr>
        <w:rPr>
          <w:lang w:val="en-US"/>
        </w:rPr>
      </w:pPr>
    </w:p>
    <w:p w14:paraId="69C0CADA" w14:textId="243301DC" w:rsidR="00A50998" w:rsidRDefault="00A50998" w:rsidP="00A50998">
      <w:pPr>
        <w:rPr>
          <w:lang w:val="en-US"/>
        </w:rPr>
      </w:pPr>
    </w:p>
    <w:p w14:paraId="53DB27A4" w14:textId="198CACCD" w:rsidR="00A50998" w:rsidRDefault="00A50998" w:rsidP="00A50998">
      <w:pPr>
        <w:rPr>
          <w:lang w:val="en-US"/>
        </w:rPr>
      </w:pPr>
    </w:p>
    <w:p w14:paraId="44CDEF5E" w14:textId="2B64BA26" w:rsidR="00A50998" w:rsidRDefault="00A50998" w:rsidP="00A50998">
      <w:pPr>
        <w:rPr>
          <w:lang w:val="en-US"/>
        </w:rPr>
      </w:pPr>
    </w:p>
    <w:p w14:paraId="524604D7" w14:textId="63349F6B" w:rsidR="00A50998" w:rsidRDefault="00A50998" w:rsidP="00A50998">
      <w:pPr>
        <w:rPr>
          <w:lang w:val="en-US"/>
        </w:rPr>
      </w:pPr>
    </w:p>
    <w:p w14:paraId="74D4BA9D" w14:textId="200804B6" w:rsidR="00A50998" w:rsidRDefault="00A50998" w:rsidP="00A50998">
      <w:pPr>
        <w:rPr>
          <w:lang w:val="en-US"/>
        </w:rPr>
      </w:pPr>
    </w:p>
    <w:p w14:paraId="6EA96E57" w14:textId="74FAF098" w:rsidR="00A50998" w:rsidRDefault="00A50998" w:rsidP="00A50998">
      <w:pPr>
        <w:rPr>
          <w:lang w:val="en-US"/>
        </w:rPr>
      </w:pPr>
    </w:p>
    <w:p w14:paraId="59ECF41F" w14:textId="725E41AB" w:rsidR="00A50998" w:rsidRDefault="00A50998" w:rsidP="00A50998">
      <w:pPr>
        <w:rPr>
          <w:lang w:val="en-US"/>
        </w:rPr>
      </w:pPr>
    </w:p>
    <w:p w14:paraId="250A395B" w14:textId="144711D5" w:rsidR="00A50998" w:rsidRDefault="00A50998" w:rsidP="00A50998">
      <w:pPr>
        <w:rPr>
          <w:lang w:val="en-US"/>
        </w:rPr>
      </w:pPr>
    </w:p>
    <w:p w14:paraId="0583CD95" w14:textId="2C727F42" w:rsidR="00A50998" w:rsidRDefault="00A50998" w:rsidP="00A50998">
      <w:pPr>
        <w:rPr>
          <w:lang w:val="en-US"/>
        </w:rPr>
      </w:pPr>
    </w:p>
    <w:p w14:paraId="3F88CE4F" w14:textId="7E5F838A" w:rsidR="00A50998" w:rsidRDefault="00A50998" w:rsidP="00A50998">
      <w:pPr>
        <w:rPr>
          <w:lang w:val="en-US"/>
        </w:rPr>
      </w:pPr>
    </w:p>
    <w:p w14:paraId="314632FB" w14:textId="6D1E85BF" w:rsidR="00A50998" w:rsidRDefault="00A50998" w:rsidP="00A50998">
      <w:pPr>
        <w:rPr>
          <w:lang w:val="en-US"/>
        </w:rPr>
      </w:pPr>
    </w:p>
    <w:p w14:paraId="46FDE3ED" w14:textId="151DD889" w:rsidR="00A50998" w:rsidRDefault="00A50998" w:rsidP="00A50998">
      <w:pPr>
        <w:rPr>
          <w:lang w:val="en-US"/>
        </w:rPr>
      </w:pPr>
    </w:p>
    <w:p w14:paraId="3508C6A7" w14:textId="532FCFAD" w:rsidR="00A50998" w:rsidRDefault="00A50998" w:rsidP="00A50998">
      <w:pPr>
        <w:rPr>
          <w:lang w:val="en-US"/>
        </w:rPr>
      </w:pPr>
    </w:p>
    <w:p w14:paraId="32841859" w14:textId="7104A96D" w:rsidR="00A50998" w:rsidRDefault="00A50998" w:rsidP="00A50998">
      <w:pPr>
        <w:pStyle w:val="Heading2"/>
        <w:spacing w:line="360" w:lineRule="auto"/>
        <w:contextualSpacing/>
        <w:jc w:val="both"/>
        <w:rPr>
          <w:iCs/>
          <w:lang w:val="en-US"/>
        </w:rPr>
      </w:pP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thêm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sửa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nhân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viên</w:t>
      </w:r>
      <w:proofErr w:type="spellEnd"/>
    </w:p>
    <w:p w14:paraId="5F47B901" w14:textId="3DE01792" w:rsidR="00A50998" w:rsidRPr="00A50998" w:rsidRDefault="00A50998" w:rsidP="00A50998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6E3CEE05" w14:textId="174C8D15" w:rsidR="00A50998" w:rsidRDefault="00A50998" w:rsidP="00A50998">
      <w:pPr>
        <w:rPr>
          <w:lang w:val="en-US"/>
        </w:rPr>
      </w:pPr>
      <w:r>
        <w:rPr>
          <w:iCs/>
          <w:noProof/>
          <w:lang w:val="en-US"/>
        </w:rPr>
        <w:drawing>
          <wp:anchor distT="0" distB="0" distL="114300" distR="114300" simplePos="0" relativeHeight="251571200" behindDoc="0" locked="0" layoutInCell="1" allowOverlap="1" wp14:anchorId="62EFED40" wp14:editId="5AF77374">
            <wp:simplePos x="0" y="0"/>
            <wp:positionH relativeFrom="column">
              <wp:posOffset>3343275</wp:posOffset>
            </wp:positionH>
            <wp:positionV relativeFrom="paragraph">
              <wp:posOffset>62865</wp:posOffset>
            </wp:positionV>
            <wp:extent cx="1913255" cy="3400425"/>
            <wp:effectExtent l="0" t="0" r="0" b="9525"/>
            <wp:wrapSquare wrapText="bothSides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noProof/>
          <w:lang w:val="en-US"/>
        </w:rPr>
        <w:drawing>
          <wp:anchor distT="0" distB="0" distL="114300" distR="114300" simplePos="0" relativeHeight="251556864" behindDoc="0" locked="0" layoutInCell="1" allowOverlap="1" wp14:anchorId="5BB1536A" wp14:editId="13B2B319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1930400" cy="3429000"/>
            <wp:effectExtent l="0" t="0" r="0" b="0"/>
            <wp:wrapSquare wrapText="bothSides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D19D2" w14:textId="33141E0A" w:rsidR="00A50998" w:rsidRPr="00A50998" w:rsidRDefault="00A50998" w:rsidP="00A50998">
      <w:pPr>
        <w:rPr>
          <w:lang w:val="en-US"/>
        </w:rPr>
      </w:pPr>
    </w:p>
    <w:p w14:paraId="584CC791" w14:textId="31CBBABC" w:rsidR="00A50998" w:rsidRPr="00A50998" w:rsidRDefault="00A50998" w:rsidP="00A50998">
      <w:pPr>
        <w:rPr>
          <w:lang w:val="en-US"/>
        </w:rPr>
      </w:pPr>
    </w:p>
    <w:p w14:paraId="158DD49C" w14:textId="61D4125C" w:rsidR="00A50998" w:rsidRPr="00A50998" w:rsidRDefault="00A50998" w:rsidP="00A50998">
      <w:pPr>
        <w:rPr>
          <w:lang w:val="en-US"/>
        </w:rPr>
      </w:pPr>
    </w:p>
    <w:p w14:paraId="21E825C1" w14:textId="3D16A9D8" w:rsidR="00A50998" w:rsidRPr="00A50998" w:rsidRDefault="00A50998" w:rsidP="00A50998">
      <w:pPr>
        <w:rPr>
          <w:lang w:val="en-US"/>
        </w:rPr>
      </w:pPr>
    </w:p>
    <w:p w14:paraId="4421C626" w14:textId="762162CD" w:rsidR="00A50998" w:rsidRPr="00A50998" w:rsidRDefault="00A50998" w:rsidP="00A50998">
      <w:pPr>
        <w:rPr>
          <w:lang w:val="en-US"/>
        </w:rPr>
      </w:pPr>
    </w:p>
    <w:p w14:paraId="5930C0DF" w14:textId="255A486F" w:rsidR="00A50998" w:rsidRPr="00A50998" w:rsidRDefault="00A50998" w:rsidP="00A50998">
      <w:pPr>
        <w:rPr>
          <w:lang w:val="en-US"/>
        </w:rPr>
      </w:pPr>
    </w:p>
    <w:p w14:paraId="1F45E36B" w14:textId="291473CC" w:rsidR="00A50998" w:rsidRPr="00A50998" w:rsidRDefault="00A50998" w:rsidP="00A50998">
      <w:pPr>
        <w:rPr>
          <w:lang w:val="en-US"/>
        </w:rPr>
      </w:pPr>
    </w:p>
    <w:p w14:paraId="409A38F2" w14:textId="1329470E" w:rsidR="00A50998" w:rsidRPr="00A50998" w:rsidRDefault="00A50998" w:rsidP="00A50998">
      <w:pPr>
        <w:rPr>
          <w:lang w:val="en-US"/>
        </w:rPr>
      </w:pPr>
    </w:p>
    <w:p w14:paraId="233BB919" w14:textId="37BC4DE5" w:rsidR="00A50998" w:rsidRPr="00A50998" w:rsidRDefault="00A50998" w:rsidP="00A50998">
      <w:pPr>
        <w:rPr>
          <w:lang w:val="en-US"/>
        </w:rPr>
      </w:pPr>
    </w:p>
    <w:p w14:paraId="2B07D909" w14:textId="6BC9CAF2" w:rsidR="00A50998" w:rsidRPr="00A50998" w:rsidRDefault="00A50998" w:rsidP="00A50998">
      <w:pPr>
        <w:rPr>
          <w:lang w:val="en-US"/>
        </w:rPr>
      </w:pPr>
    </w:p>
    <w:p w14:paraId="0297D4F9" w14:textId="1418E124" w:rsidR="00A50998" w:rsidRPr="00A50998" w:rsidRDefault="00A50998" w:rsidP="00A50998">
      <w:pPr>
        <w:rPr>
          <w:lang w:val="en-US"/>
        </w:rPr>
      </w:pPr>
    </w:p>
    <w:p w14:paraId="3661A3AC" w14:textId="5AD0C138" w:rsidR="00A50998" w:rsidRPr="00A50998" w:rsidRDefault="00A50998" w:rsidP="00A50998">
      <w:pPr>
        <w:rPr>
          <w:lang w:val="en-US"/>
        </w:rPr>
      </w:pPr>
    </w:p>
    <w:p w14:paraId="159162FA" w14:textId="5780583E" w:rsidR="00A50998" w:rsidRPr="00A50998" w:rsidRDefault="00A50998" w:rsidP="00A50998">
      <w:pPr>
        <w:rPr>
          <w:lang w:val="en-US"/>
        </w:rPr>
      </w:pPr>
    </w:p>
    <w:p w14:paraId="54F2DC67" w14:textId="3B7678BC" w:rsidR="00A50998" w:rsidRPr="00A50998" w:rsidRDefault="00A50998" w:rsidP="00A50998">
      <w:pPr>
        <w:rPr>
          <w:lang w:val="en-US"/>
        </w:rPr>
      </w:pPr>
    </w:p>
    <w:p w14:paraId="4E672772" w14:textId="7297AA6F" w:rsidR="00A50998" w:rsidRPr="00A50998" w:rsidRDefault="00A50998" w:rsidP="00A50998">
      <w:pPr>
        <w:rPr>
          <w:lang w:val="en-US"/>
        </w:rPr>
      </w:pPr>
    </w:p>
    <w:p w14:paraId="34F42FE6" w14:textId="7122E764" w:rsidR="00A50998" w:rsidRPr="00A50998" w:rsidRDefault="00A50998" w:rsidP="00A50998">
      <w:pPr>
        <w:rPr>
          <w:lang w:val="en-US"/>
        </w:rPr>
      </w:pPr>
    </w:p>
    <w:p w14:paraId="6D791FF4" w14:textId="5ACBD411" w:rsidR="00A50998" w:rsidRPr="00A50998" w:rsidRDefault="00A50998" w:rsidP="00A50998">
      <w:pPr>
        <w:rPr>
          <w:lang w:val="en-US"/>
        </w:rPr>
      </w:pPr>
    </w:p>
    <w:p w14:paraId="589376E7" w14:textId="7B6768F7" w:rsidR="00A50998" w:rsidRPr="00A50998" w:rsidRDefault="00A50998" w:rsidP="00A50998">
      <w:pPr>
        <w:rPr>
          <w:lang w:val="en-US"/>
        </w:rPr>
      </w:pPr>
    </w:p>
    <w:p w14:paraId="7B22E335" w14:textId="4F2E877F" w:rsidR="00A50998" w:rsidRPr="00A50998" w:rsidRDefault="00A50998" w:rsidP="00A50998">
      <w:pPr>
        <w:rPr>
          <w:lang w:val="en-US"/>
        </w:rPr>
      </w:pPr>
    </w:p>
    <w:p w14:paraId="56E62B6E" w14:textId="3D018B03" w:rsidR="00A50998" w:rsidRDefault="00A50998" w:rsidP="00A50998">
      <w:pPr>
        <w:rPr>
          <w:lang w:val="en-US"/>
        </w:rPr>
      </w:pPr>
    </w:p>
    <w:p w14:paraId="0E60BD35" w14:textId="5D575C61" w:rsidR="00A50998" w:rsidRDefault="00A50998" w:rsidP="00A50998">
      <w:pPr>
        <w:rPr>
          <w:lang w:val="en-US"/>
        </w:rPr>
      </w:pPr>
    </w:p>
    <w:p w14:paraId="6CE54730" w14:textId="431EE88F" w:rsidR="00A50998" w:rsidRDefault="00A50998" w:rsidP="00A50998">
      <w:pPr>
        <w:pStyle w:val="Heading2"/>
        <w:spacing w:line="360" w:lineRule="auto"/>
        <w:contextualSpacing/>
        <w:jc w:val="both"/>
        <w:rPr>
          <w:iCs/>
          <w:lang w:val="en-US"/>
        </w:rPr>
      </w:pP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quản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nước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uống</w:t>
      </w:r>
      <w:proofErr w:type="spellEnd"/>
    </w:p>
    <w:p w14:paraId="1DA85A56" w14:textId="0AEC1D85" w:rsidR="00A50998" w:rsidRDefault="00A50998" w:rsidP="00A50998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</w:p>
    <w:p w14:paraId="446D41C3" w14:textId="305BE35C" w:rsidR="00A50998" w:rsidRDefault="00A50998" w:rsidP="00A50998">
      <w:pPr>
        <w:ind w:firstLine="720"/>
        <w:rPr>
          <w:lang w:val="en-US"/>
        </w:rPr>
      </w:pPr>
    </w:p>
    <w:p w14:paraId="19EED73D" w14:textId="3BC1D7E9" w:rsidR="00A50998" w:rsidRDefault="00A50998" w:rsidP="00A50998">
      <w:pPr>
        <w:ind w:firstLine="720"/>
        <w:rPr>
          <w:lang w:val="en-US"/>
        </w:rPr>
      </w:pPr>
      <w:r>
        <w:rPr>
          <w:iCs/>
          <w:noProof/>
          <w:lang w:val="en-US"/>
        </w:rPr>
        <w:drawing>
          <wp:anchor distT="0" distB="0" distL="114300" distR="114300" simplePos="0" relativeHeight="251617280" behindDoc="0" locked="0" layoutInCell="1" allowOverlap="1" wp14:anchorId="540711E4" wp14:editId="0DADD8C9">
            <wp:simplePos x="0" y="0"/>
            <wp:positionH relativeFrom="column">
              <wp:posOffset>3380740</wp:posOffset>
            </wp:positionH>
            <wp:positionV relativeFrom="paragraph">
              <wp:posOffset>11430</wp:posOffset>
            </wp:positionV>
            <wp:extent cx="1857375" cy="3300730"/>
            <wp:effectExtent l="0" t="0" r="9525" b="0"/>
            <wp:wrapSquare wrapText="bothSides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noProof/>
          <w:lang w:val="en-US"/>
        </w:rPr>
        <w:drawing>
          <wp:anchor distT="0" distB="0" distL="114300" distR="114300" simplePos="0" relativeHeight="251594752" behindDoc="0" locked="0" layoutInCell="1" allowOverlap="1" wp14:anchorId="4BFF6CC0" wp14:editId="28D6FF69">
            <wp:simplePos x="0" y="0"/>
            <wp:positionH relativeFrom="column">
              <wp:posOffset>504825</wp:posOffset>
            </wp:positionH>
            <wp:positionV relativeFrom="paragraph">
              <wp:posOffset>12065</wp:posOffset>
            </wp:positionV>
            <wp:extent cx="1847850" cy="3282950"/>
            <wp:effectExtent l="0" t="0" r="0" b="0"/>
            <wp:wrapSquare wrapText="bothSides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82B03" w14:textId="15EB16B7" w:rsidR="00A50998" w:rsidRDefault="00A50998" w:rsidP="00A50998">
      <w:pPr>
        <w:ind w:firstLine="720"/>
        <w:rPr>
          <w:lang w:val="en-US"/>
        </w:rPr>
      </w:pPr>
    </w:p>
    <w:p w14:paraId="6BC88F7E" w14:textId="6C939B63" w:rsidR="00A50998" w:rsidRDefault="00A50998" w:rsidP="00A50998">
      <w:pPr>
        <w:ind w:firstLine="720"/>
        <w:rPr>
          <w:lang w:val="en-US"/>
        </w:rPr>
      </w:pPr>
    </w:p>
    <w:p w14:paraId="104FF993" w14:textId="43B66D33" w:rsidR="00A50998" w:rsidRDefault="00A50998" w:rsidP="00A50998">
      <w:pPr>
        <w:ind w:firstLine="720"/>
        <w:rPr>
          <w:lang w:val="en-US"/>
        </w:rPr>
      </w:pPr>
    </w:p>
    <w:p w14:paraId="423517D0" w14:textId="72976C08" w:rsidR="00A50998" w:rsidRDefault="00A50998" w:rsidP="00A50998">
      <w:pPr>
        <w:ind w:firstLine="720"/>
        <w:rPr>
          <w:lang w:val="en-US"/>
        </w:rPr>
      </w:pPr>
    </w:p>
    <w:p w14:paraId="57239C60" w14:textId="70F6028B" w:rsidR="00A50998" w:rsidRDefault="00A50998" w:rsidP="00A50998">
      <w:pPr>
        <w:ind w:firstLine="720"/>
        <w:rPr>
          <w:lang w:val="en-US"/>
        </w:rPr>
      </w:pPr>
    </w:p>
    <w:p w14:paraId="1BD97AD5" w14:textId="77777777" w:rsidR="00A50998" w:rsidRDefault="00A50998" w:rsidP="00A50998">
      <w:pPr>
        <w:ind w:firstLine="720"/>
        <w:rPr>
          <w:lang w:val="en-US"/>
        </w:rPr>
      </w:pPr>
    </w:p>
    <w:p w14:paraId="0CACB31B" w14:textId="1F7A7A5D" w:rsidR="00A50998" w:rsidRDefault="00A50998" w:rsidP="00A50998">
      <w:pPr>
        <w:ind w:firstLine="720"/>
        <w:rPr>
          <w:lang w:val="en-US"/>
        </w:rPr>
      </w:pPr>
    </w:p>
    <w:p w14:paraId="6C976394" w14:textId="77777777" w:rsidR="00A50998" w:rsidRDefault="00A50998" w:rsidP="00A50998">
      <w:pPr>
        <w:ind w:firstLine="720"/>
        <w:rPr>
          <w:lang w:val="en-US"/>
        </w:rPr>
      </w:pPr>
    </w:p>
    <w:p w14:paraId="132AF4D0" w14:textId="77777777" w:rsidR="00A50998" w:rsidRDefault="00A50998" w:rsidP="00A50998">
      <w:pPr>
        <w:ind w:firstLine="720"/>
        <w:rPr>
          <w:lang w:val="en-US"/>
        </w:rPr>
      </w:pPr>
    </w:p>
    <w:p w14:paraId="4CFB7C89" w14:textId="1DD3DAAA" w:rsidR="00A50998" w:rsidRDefault="00A50998" w:rsidP="00A50998">
      <w:pPr>
        <w:ind w:firstLine="720"/>
        <w:rPr>
          <w:lang w:val="en-US"/>
        </w:rPr>
      </w:pPr>
    </w:p>
    <w:p w14:paraId="0BE6FD1F" w14:textId="4ECD03AD" w:rsidR="00A50998" w:rsidRDefault="00A50998" w:rsidP="00A50998">
      <w:pPr>
        <w:ind w:firstLine="720"/>
        <w:rPr>
          <w:lang w:val="en-US"/>
        </w:rPr>
      </w:pPr>
    </w:p>
    <w:p w14:paraId="28A8B5F4" w14:textId="1975B150" w:rsidR="00A50998" w:rsidRDefault="00A50998" w:rsidP="00A50998">
      <w:pPr>
        <w:ind w:firstLine="720"/>
        <w:rPr>
          <w:lang w:val="en-US"/>
        </w:rPr>
      </w:pPr>
    </w:p>
    <w:p w14:paraId="5439BE22" w14:textId="5ED556A6" w:rsidR="00A50998" w:rsidRDefault="00A50998" w:rsidP="00A50998">
      <w:pPr>
        <w:ind w:firstLine="720"/>
        <w:rPr>
          <w:lang w:val="en-US"/>
        </w:rPr>
      </w:pPr>
    </w:p>
    <w:p w14:paraId="22519CBF" w14:textId="7A55A55E" w:rsidR="00A50998" w:rsidRDefault="00A50998" w:rsidP="00A50998">
      <w:pPr>
        <w:ind w:firstLine="720"/>
        <w:rPr>
          <w:lang w:val="en-US"/>
        </w:rPr>
      </w:pPr>
    </w:p>
    <w:p w14:paraId="345F5625" w14:textId="1443739F" w:rsidR="00A50998" w:rsidRDefault="00A50998" w:rsidP="00A50998">
      <w:pPr>
        <w:ind w:firstLine="720"/>
        <w:rPr>
          <w:lang w:val="en-US"/>
        </w:rPr>
      </w:pPr>
    </w:p>
    <w:p w14:paraId="5498EFCC" w14:textId="2A80D5CF" w:rsidR="00A50998" w:rsidRDefault="00A50998" w:rsidP="00A50998">
      <w:pPr>
        <w:ind w:firstLine="720"/>
        <w:rPr>
          <w:lang w:val="en-US"/>
        </w:rPr>
      </w:pPr>
    </w:p>
    <w:p w14:paraId="11AA7E97" w14:textId="39FB7B22" w:rsidR="00A50998" w:rsidRDefault="00A50998" w:rsidP="00A50998">
      <w:pPr>
        <w:ind w:firstLine="720"/>
        <w:rPr>
          <w:lang w:val="en-US"/>
        </w:rPr>
      </w:pPr>
    </w:p>
    <w:p w14:paraId="7669739D" w14:textId="1F6223C9" w:rsidR="00A50998" w:rsidRDefault="00A50998" w:rsidP="00A50998">
      <w:pPr>
        <w:ind w:firstLine="720"/>
        <w:rPr>
          <w:lang w:val="en-US"/>
        </w:rPr>
      </w:pPr>
    </w:p>
    <w:p w14:paraId="1684CF9A" w14:textId="27CA587F" w:rsidR="00A50998" w:rsidRDefault="00A50998" w:rsidP="00A50998">
      <w:pPr>
        <w:pStyle w:val="Heading2"/>
        <w:spacing w:line="360" w:lineRule="auto"/>
        <w:contextualSpacing/>
        <w:jc w:val="both"/>
        <w:rPr>
          <w:iCs/>
          <w:lang w:val="en-US"/>
        </w:rPr>
      </w:pP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thêm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sửa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nước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uống</w:t>
      </w:r>
      <w:proofErr w:type="spellEnd"/>
    </w:p>
    <w:p w14:paraId="33A1B46D" w14:textId="40DCB963" w:rsidR="00A50998" w:rsidRPr="00A50998" w:rsidRDefault="00A50998" w:rsidP="00A50998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>.</w:t>
      </w:r>
    </w:p>
    <w:p w14:paraId="02C83323" w14:textId="46A3218F" w:rsidR="00A50998" w:rsidRPr="00A50998" w:rsidRDefault="00A50998" w:rsidP="00A509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277FC94E" wp14:editId="6CD917BD">
            <wp:simplePos x="0" y="0"/>
            <wp:positionH relativeFrom="column">
              <wp:posOffset>3429000</wp:posOffset>
            </wp:positionH>
            <wp:positionV relativeFrom="paragraph">
              <wp:posOffset>179070</wp:posOffset>
            </wp:positionV>
            <wp:extent cx="1816735" cy="3228975"/>
            <wp:effectExtent l="0" t="0" r="0" b="9525"/>
            <wp:wrapSquare wrapText="bothSides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24C4EBB3" wp14:editId="3C6A8619">
            <wp:simplePos x="0" y="0"/>
            <wp:positionH relativeFrom="column">
              <wp:posOffset>457200</wp:posOffset>
            </wp:positionH>
            <wp:positionV relativeFrom="paragraph">
              <wp:posOffset>179070</wp:posOffset>
            </wp:positionV>
            <wp:extent cx="1817370" cy="3228975"/>
            <wp:effectExtent l="0" t="0" r="0" b="9525"/>
            <wp:wrapSquare wrapText="bothSides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17B9E" w14:textId="7FD479DB" w:rsidR="00A50998" w:rsidRDefault="00A50998" w:rsidP="00A50998">
      <w:pPr>
        <w:ind w:firstLine="720"/>
        <w:rPr>
          <w:lang w:val="en-US"/>
        </w:rPr>
      </w:pPr>
    </w:p>
    <w:p w14:paraId="42044E3B" w14:textId="31E0A39E" w:rsidR="00A50998" w:rsidRDefault="00A50998" w:rsidP="00A50998">
      <w:pPr>
        <w:ind w:firstLine="720"/>
        <w:rPr>
          <w:lang w:val="en-US"/>
        </w:rPr>
      </w:pPr>
    </w:p>
    <w:p w14:paraId="5FA8D4ED" w14:textId="54FA556C" w:rsidR="00A50998" w:rsidRDefault="00A50998" w:rsidP="00A50998">
      <w:pPr>
        <w:ind w:firstLine="720"/>
        <w:rPr>
          <w:lang w:val="en-US"/>
        </w:rPr>
      </w:pPr>
    </w:p>
    <w:p w14:paraId="3A02362B" w14:textId="47089081" w:rsidR="00A50998" w:rsidRDefault="00A50998" w:rsidP="00A50998">
      <w:pPr>
        <w:ind w:firstLine="720"/>
        <w:rPr>
          <w:lang w:val="en-US"/>
        </w:rPr>
      </w:pPr>
    </w:p>
    <w:p w14:paraId="15E6F632" w14:textId="028D0818" w:rsidR="00A50998" w:rsidRPr="00A50998" w:rsidRDefault="00A50998" w:rsidP="00A50998">
      <w:pPr>
        <w:rPr>
          <w:lang w:val="en-US"/>
        </w:rPr>
      </w:pPr>
    </w:p>
    <w:p w14:paraId="16BD841E" w14:textId="6758B5E9" w:rsidR="00A50998" w:rsidRPr="00A50998" w:rsidRDefault="00A50998" w:rsidP="00A50998">
      <w:pPr>
        <w:rPr>
          <w:lang w:val="en-US"/>
        </w:rPr>
      </w:pPr>
    </w:p>
    <w:p w14:paraId="4106AB87" w14:textId="27134558" w:rsidR="00A50998" w:rsidRPr="00A50998" w:rsidRDefault="00A50998" w:rsidP="00A50998">
      <w:pPr>
        <w:rPr>
          <w:lang w:val="en-US"/>
        </w:rPr>
      </w:pPr>
    </w:p>
    <w:p w14:paraId="6DE2BF91" w14:textId="361B7ED5" w:rsidR="00A50998" w:rsidRPr="00A50998" w:rsidRDefault="00A50998" w:rsidP="00A50998">
      <w:pPr>
        <w:rPr>
          <w:lang w:val="en-US"/>
        </w:rPr>
      </w:pPr>
    </w:p>
    <w:p w14:paraId="4962814D" w14:textId="03D22B33" w:rsidR="00A50998" w:rsidRPr="00A50998" w:rsidRDefault="00A50998" w:rsidP="00A50998">
      <w:pPr>
        <w:rPr>
          <w:lang w:val="en-US"/>
        </w:rPr>
      </w:pPr>
    </w:p>
    <w:p w14:paraId="28A1997C" w14:textId="4E917CF6" w:rsidR="00A50998" w:rsidRPr="00A50998" w:rsidRDefault="00A50998" w:rsidP="00A50998">
      <w:pPr>
        <w:rPr>
          <w:lang w:val="en-US"/>
        </w:rPr>
      </w:pPr>
    </w:p>
    <w:p w14:paraId="7B09158A" w14:textId="5E92313D" w:rsidR="00A50998" w:rsidRPr="00A50998" w:rsidRDefault="00A50998" w:rsidP="00A50998">
      <w:pPr>
        <w:rPr>
          <w:lang w:val="en-US"/>
        </w:rPr>
      </w:pPr>
    </w:p>
    <w:p w14:paraId="6FA149DA" w14:textId="7AD70A15" w:rsidR="00A50998" w:rsidRPr="00A50998" w:rsidRDefault="00A50998" w:rsidP="00A50998">
      <w:pPr>
        <w:rPr>
          <w:lang w:val="en-US"/>
        </w:rPr>
      </w:pPr>
    </w:p>
    <w:p w14:paraId="6F4F4563" w14:textId="08D1F4FB" w:rsidR="00A50998" w:rsidRPr="00A50998" w:rsidRDefault="00A50998" w:rsidP="00A50998">
      <w:pPr>
        <w:rPr>
          <w:lang w:val="en-US"/>
        </w:rPr>
      </w:pPr>
    </w:p>
    <w:p w14:paraId="788777F4" w14:textId="79EC0C76" w:rsidR="00A50998" w:rsidRPr="00A50998" w:rsidRDefault="00A50998" w:rsidP="00A50998">
      <w:pPr>
        <w:rPr>
          <w:lang w:val="en-US"/>
        </w:rPr>
      </w:pPr>
    </w:p>
    <w:p w14:paraId="44D19A48" w14:textId="4FC401D0" w:rsidR="00A50998" w:rsidRPr="00A50998" w:rsidRDefault="00A50998" w:rsidP="00A50998">
      <w:pPr>
        <w:rPr>
          <w:lang w:val="en-US"/>
        </w:rPr>
      </w:pPr>
    </w:p>
    <w:p w14:paraId="25053701" w14:textId="4B38E02A" w:rsidR="00A50998" w:rsidRPr="00A50998" w:rsidRDefault="00A50998" w:rsidP="00A50998">
      <w:pPr>
        <w:rPr>
          <w:lang w:val="en-US"/>
        </w:rPr>
      </w:pPr>
    </w:p>
    <w:p w14:paraId="4DB50BC4" w14:textId="38E78EC9" w:rsidR="00A50998" w:rsidRPr="00A50998" w:rsidRDefault="00A50998" w:rsidP="00A50998">
      <w:pPr>
        <w:rPr>
          <w:lang w:val="en-US"/>
        </w:rPr>
      </w:pPr>
    </w:p>
    <w:p w14:paraId="1D9BC121" w14:textId="1AB53904" w:rsidR="00A50998" w:rsidRPr="00A50998" w:rsidRDefault="00A50998" w:rsidP="00A50998">
      <w:pPr>
        <w:rPr>
          <w:lang w:val="en-US"/>
        </w:rPr>
      </w:pPr>
    </w:p>
    <w:p w14:paraId="4D9EA071" w14:textId="49BD5F81" w:rsidR="00A50998" w:rsidRDefault="00A50998" w:rsidP="00A50998">
      <w:pPr>
        <w:rPr>
          <w:lang w:val="en-US"/>
        </w:rPr>
      </w:pPr>
    </w:p>
    <w:p w14:paraId="4E8482B0" w14:textId="6194832C" w:rsidR="00A50998" w:rsidRPr="00A50998" w:rsidRDefault="00A50998" w:rsidP="00A50998">
      <w:pPr>
        <w:rPr>
          <w:lang w:val="en-US"/>
        </w:rPr>
      </w:pPr>
    </w:p>
    <w:p w14:paraId="45AD4AE4" w14:textId="083BDA2D" w:rsidR="00A50998" w:rsidRDefault="00A50998" w:rsidP="00A50998">
      <w:pPr>
        <w:rPr>
          <w:lang w:val="en-US"/>
        </w:rPr>
      </w:pPr>
    </w:p>
    <w:p w14:paraId="1CFE1909" w14:textId="307D8182" w:rsidR="00A50998" w:rsidRDefault="00A50998" w:rsidP="00A50998">
      <w:pPr>
        <w:pStyle w:val="Heading2"/>
        <w:spacing w:line="360" w:lineRule="auto"/>
        <w:contextualSpacing/>
        <w:jc w:val="both"/>
        <w:rPr>
          <w:iCs/>
          <w:lang w:val="en-US"/>
        </w:rPr>
      </w:pPr>
      <w:r>
        <w:rPr>
          <w:lang w:val="en-US"/>
        </w:rPr>
        <w:tab/>
      </w: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quản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bàn</w:t>
      </w:r>
      <w:proofErr w:type="spellEnd"/>
    </w:p>
    <w:p w14:paraId="4A9E931E" w14:textId="55E8B708" w:rsidR="001269DE" w:rsidRDefault="001269DE" w:rsidP="001269DE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,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</w:p>
    <w:p w14:paraId="5283A8C6" w14:textId="56DE110B" w:rsidR="00A50998" w:rsidRDefault="00A50998" w:rsidP="00A50998">
      <w:pPr>
        <w:tabs>
          <w:tab w:val="left" w:pos="1440"/>
        </w:tabs>
        <w:rPr>
          <w:lang w:val="en-US"/>
        </w:rPr>
      </w:pPr>
      <w:r>
        <w:rPr>
          <w:iCs/>
          <w:noProof/>
          <w:lang w:val="en-US"/>
        </w:rPr>
        <w:drawing>
          <wp:anchor distT="0" distB="0" distL="114300" distR="114300" simplePos="0" relativeHeight="251755520" behindDoc="0" locked="0" layoutInCell="1" allowOverlap="1" wp14:anchorId="1CB4624B" wp14:editId="096C9C9F">
            <wp:simplePos x="0" y="0"/>
            <wp:positionH relativeFrom="column">
              <wp:posOffset>3209925</wp:posOffset>
            </wp:positionH>
            <wp:positionV relativeFrom="paragraph">
              <wp:posOffset>467360</wp:posOffset>
            </wp:positionV>
            <wp:extent cx="1393190" cy="2476500"/>
            <wp:effectExtent l="0" t="0" r="0" b="0"/>
            <wp:wrapSquare wrapText="bothSides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1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noProof/>
          <w:lang w:val="en-US"/>
        </w:rPr>
        <w:drawing>
          <wp:anchor distT="0" distB="0" distL="114300" distR="114300" simplePos="0" relativeHeight="251746304" behindDoc="0" locked="0" layoutInCell="1" allowOverlap="1" wp14:anchorId="6F3899A5" wp14:editId="365DA381">
            <wp:simplePos x="0" y="0"/>
            <wp:positionH relativeFrom="column">
              <wp:posOffset>638175</wp:posOffset>
            </wp:positionH>
            <wp:positionV relativeFrom="paragraph">
              <wp:posOffset>429260</wp:posOffset>
            </wp:positionV>
            <wp:extent cx="1645920" cy="2924175"/>
            <wp:effectExtent l="0" t="0" r="0" b="9525"/>
            <wp:wrapSquare wrapText="bothSides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0B514" w14:textId="6D6F9130" w:rsidR="001269DE" w:rsidRPr="001269DE" w:rsidRDefault="001269DE" w:rsidP="001269DE">
      <w:pPr>
        <w:rPr>
          <w:lang w:val="en-US"/>
        </w:rPr>
      </w:pPr>
    </w:p>
    <w:p w14:paraId="6C21BEDE" w14:textId="65A44228" w:rsidR="001269DE" w:rsidRPr="001269DE" w:rsidRDefault="001269DE" w:rsidP="001269DE">
      <w:pPr>
        <w:rPr>
          <w:lang w:val="en-US"/>
        </w:rPr>
      </w:pPr>
    </w:p>
    <w:p w14:paraId="698AEDF1" w14:textId="11D72898" w:rsidR="001269DE" w:rsidRPr="001269DE" w:rsidRDefault="001269DE" w:rsidP="001269DE">
      <w:pPr>
        <w:rPr>
          <w:lang w:val="en-US"/>
        </w:rPr>
      </w:pPr>
    </w:p>
    <w:p w14:paraId="063D143B" w14:textId="703DDA12" w:rsidR="001269DE" w:rsidRPr="001269DE" w:rsidRDefault="001269DE" w:rsidP="001269DE">
      <w:pPr>
        <w:rPr>
          <w:lang w:val="en-US"/>
        </w:rPr>
      </w:pPr>
    </w:p>
    <w:p w14:paraId="0FE3DF0D" w14:textId="33F0A89A" w:rsidR="001269DE" w:rsidRPr="001269DE" w:rsidRDefault="001269DE" w:rsidP="001269DE">
      <w:pPr>
        <w:rPr>
          <w:lang w:val="en-US"/>
        </w:rPr>
      </w:pPr>
    </w:p>
    <w:p w14:paraId="3280DC3C" w14:textId="148DBDCB" w:rsidR="001269DE" w:rsidRPr="001269DE" w:rsidRDefault="001269DE" w:rsidP="001269DE">
      <w:pPr>
        <w:rPr>
          <w:lang w:val="en-US"/>
        </w:rPr>
      </w:pPr>
    </w:p>
    <w:p w14:paraId="1CB6DFFA" w14:textId="2EBB3B62" w:rsidR="001269DE" w:rsidRPr="001269DE" w:rsidRDefault="001269DE" w:rsidP="001269DE">
      <w:pPr>
        <w:rPr>
          <w:lang w:val="en-US"/>
        </w:rPr>
      </w:pPr>
    </w:p>
    <w:p w14:paraId="5FE1F5F7" w14:textId="7AA5FCFD" w:rsidR="001269DE" w:rsidRPr="001269DE" w:rsidRDefault="001269DE" w:rsidP="001269DE">
      <w:pPr>
        <w:rPr>
          <w:lang w:val="en-US"/>
        </w:rPr>
      </w:pPr>
    </w:p>
    <w:p w14:paraId="4CE76434" w14:textId="63FC071D" w:rsidR="001269DE" w:rsidRPr="001269DE" w:rsidRDefault="001269DE" w:rsidP="001269DE">
      <w:pPr>
        <w:rPr>
          <w:lang w:val="en-US"/>
        </w:rPr>
      </w:pPr>
    </w:p>
    <w:p w14:paraId="56A9D6C6" w14:textId="4CA151B4" w:rsidR="001269DE" w:rsidRPr="001269DE" w:rsidRDefault="001269DE" w:rsidP="001269DE">
      <w:pPr>
        <w:rPr>
          <w:lang w:val="en-US"/>
        </w:rPr>
      </w:pPr>
    </w:p>
    <w:p w14:paraId="63C8562F" w14:textId="179F2337" w:rsidR="001269DE" w:rsidRPr="001269DE" w:rsidRDefault="001269DE" w:rsidP="001269DE">
      <w:pPr>
        <w:rPr>
          <w:lang w:val="en-US"/>
        </w:rPr>
      </w:pPr>
    </w:p>
    <w:p w14:paraId="4F16BC29" w14:textId="363D602A" w:rsidR="001269DE" w:rsidRPr="001269DE" w:rsidRDefault="001269DE" w:rsidP="001269DE">
      <w:pPr>
        <w:rPr>
          <w:lang w:val="en-US"/>
        </w:rPr>
      </w:pPr>
    </w:p>
    <w:p w14:paraId="6B9EFAFB" w14:textId="4D0F5336" w:rsidR="001269DE" w:rsidRPr="001269DE" w:rsidRDefault="001269DE" w:rsidP="001269DE">
      <w:pPr>
        <w:rPr>
          <w:lang w:val="en-US"/>
        </w:rPr>
      </w:pPr>
    </w:p>
    <w:p w14:paraId="5FF82B56" w14:textId="4EA37196" w:rsidR="001269DE" w:rsidRDefault="001269DE" w:rsidP="001269DE">
      <w:pPr>
        <w:rPr>
          <w:lang w:val="en-US"/>
        </w:rPr>
      </w:pPr>
    </w:p>
    <w:p w14:paraId="6F495E2F" w14:textId="6CAF10FB" w:rsidR="001269DE" w:rsidRPr="001269DE" w:rsidRDefault="001269DE" w:rsidP="001269DE">
      <w:pPr>
        <w:rPr>
          <w:lang w:val="en-US"/>
        </w:rPr>
      </w:pPr>
    </w:p>
    <w:p w14:paraId="132B5A35" w14:textId="013061D3" w:rsidR="001269DE" w:rsidRDefault="001269DE" w:rsidP="001269DE">
      <w:pPr>
        <w:rPr>
          <w:lang w:val="en-US"/>
        </w:rPr>
      </w:pPr>
    </w:p>
    <w:p w14:paraId="13D0E75C" w14:textId="2CD43B1A" w:rsidR="001269DE" w:rsidRDefault="001269DE" w:rsidP="001269DE">
      <w:pPr>
        <w:pStyle w:val="Heading2"/>
        <w:spacing w:line="360" w:lineRule="auto"/>
        <w:contextualSpacing/>
        <w:jc w:val="both"/>
        <w:rPr>
          <w:iCs/>
          <w:lang w:val="en-US"/>
        </w:rPr>
      </w:pPr>
      <w:proofErr w:type="spellStart"/>
      <w:r w:rsidRPr="00B70119">
        <w:rPr>
          <w:iCs/>
          <w:lang w:val="en-US"/>
        </w:rPr>
        <w:lastRenderedPageBreak/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thêm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sửa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bàn</w:t>
      </w:r>
      <w:proofErr w:type="spellEnd"/>
    </w:p>
    <w:p w14:paraId="38258277" w14:textId="4FCE2C36" w:rsidR="001269DE" w:rsidRDefault="001269DE" w:rsidP="001269DE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62688" behindDoc="0" locked="0" layoutInCell="1" allowOverlap="1" wp14:anchorId="5D64FB42" wp14:editId="4AB3418B">
            <wp:simplePos x="0" y="0"/>
            <wp:positionH relativeFrom="column">
              <wp:posOffset>3695700</wp:posOffset>
            </wp:positionH>
            <wp:positionV relativeFrom="paragraph">
              <wp:posOffset>13335</wp:posOffset>
            </wp:positionV>
            <wp:extent cx="1742440" cy="3095625"/>
            <wp:effectExtent l="0" t="0" r="0" b="9525"/>
            <wp:wrapSquare wrapText="bothSides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Admin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</w:p>
    <w:p w14:paraId="338300A4" w14:textId="43BC5212" w:rsidR="001269DE" w:rsidRPr="001269DE" w:rsidRDefault="001269DE" w:rsidP="001269DE">
      <w:pPr>
        <w:rPr>
          <w:lang w:val="en-US"/>
        </w:rPr>
      </w:pPr>
    </w:p>
    <w:p w14:paraId="2AA542C0" w14:textId="20FE7ACC" w:rsidR="001269DE" w:rsidRPr="001269DE" w:rsidRDefault="001269DE" w:rsidP="001269DE">
      <w:pPr>
        <w:rPr>
          <w:lang w:val="en-US"/>
        </w:rPr>
      </w:pPr>
    </w:p>
    <w:p w14:paraId="5DB99CAE" w14:textId="34BC9E5F" w:rsidR="001269DE" w:rsidRPr="001269DE" w:rsidRDefault="001269DE" w:rsidP="001269DE">
      <w:pPr>
        <w:rPr>
          <w:lang w:val="en-US"/>
        </w:rPr>
      </w:pPr>
    </w:p>
    <w:p w14:paraId="43147036" w14:textId="0221AF52" w:rsidR="001269DE" w:rsidRPr="001269DE" w:rsidRDefault="001269DE" w:rsidP="001269DE">
      <w:pPr>
        <w:rPr>
          <w:lang w:val="en-US"/>
        </w:rPr>
      </w:pPr>
    </w:p>
    <w:p w14:paraId="614F9F40" w14:textId="469D3883" w:rsidR="001269DE" w:rsidRPr="001269DE" w:rsidRDefault="001269DE" w:rsidP="001269DE">
      <w:pPr>
        <w:rPr>
          <w:lang w:val="en-US"/>
        </w:rPr>
      </w:pPr>
    </w:p>
    <w:p w14:paraId="188DD767" w14:textId="148D4DC8" w:rsidR="001269DE" w:rsidRPr="001269DE" w:rsidRDefault="001269DE" w:rsidP="001269DE">
      <w:pPr>
        <w:rPr>
          <w:lang w:val="en-US"/>
        </w:rPr>
      </w:pPr>
    </w:p>
    <w:p w14:paraId="0BEDB073" w14:textId="3896E77F" w:rsidR="001269DE" w:rsidRPr="001269DE" w:rsidRDefault="001269DE" w:rsidP="001269DE">
      <w:pPr>
        <w:rPr>
          <w:lang w:val="en-US"/>
        </w:rPr>
      </w:pPr>
    </w:p>
    <w:p w14:paraId="103BC410" w14:textId="02C07D36" w:rsidR="001269DE" w:rsidRDefault="001269DE" w:rsidP="001269DE">
      <w:pPr>
        <w:rPr>
          <w:lang w:val="en-US"/>
        </w:rPr>
      </w:pPr>
    </w:p>
    <w:p w14:paraId="2D904388" w14:textId="3AE2C8BD" w:rsidR="001269DE" w:rsidRDefault="001269DE" w:rsidP="001269DE">
      <w:pPr>
        <w:rPr>
          <w:lang w:val="en-US"/>
        </w:rPr>
      </w:pPr>
    </w:p>
    <w:p w14:paraId="293BD434" w14:textId="774884B0" w:rsidR="001269DE" w:rsidRDefault="001269DE" w:rsidP="001269DE">
      <w:pPr>
        <w:rPr>
          <w:lang w:val="en-US"/>
        </w:rPr>
      </w:pPr>
    </w:p>
    <w:p w14:paraId="34173DD0" w14:textId="7AAB215C" w:rsidR="001269DE" w:rsidRDefault="001269DE" w:rsidP="001269DE">
      <w:pPr>
        <w:rPr>
          <w:lang w:val="en-US"/>
        </w:rPr>
      </w:pPr>
    </w:p>
    <w:p w14:paraId="122BCD98" w14:textId="77777777" w:rsidR="001269DE" w:rsidRPr="001269DE" w:rsidRDefault="001269DE" w:rsidP="001269DE">
      <w:pPr>
        <w:rPr>
          <w:lang w:val="en-US"/>
        </w:rPr>
      </w:pPr>
    </w:p>
    <w:p w14:paraId="48E7D62C" w14:textId="0110445C" w:rsidR="001269DE" w:rsidRDefault="001269DE" w:rsidP="001269DE">
      <w:pPr>
        <w:rPr>
          <w:lang w:val="en-US"/>
        </w:rPr>
      </w:pPr>
    </w:p>
    <w:p w14:paraId="681B1FE3" w14:textId="73A33695" w:rsidR="001269DE" w:rsidRDefault="001269DE" w:rsidP="001269DE">
      <w:pPr>
        <w:rPr>
          <w:lang w:val="en-US"/>
        </w:rPr>
      </w:pPr>
    </w:p>
    <w:p w14:paraId="58182CCF" w14:textId="39EAD2B0" w:rsidR="001269DE" w:rsidRDefault="001269DE" w:rsidP="001269DE">
      <w:pPr>
        <w:pStyle w:val="Heading2"/>
        <w:spacing w:line="360" w:lineRule="auto"/>
        <w:contextualSpacing/>
        <w:jc w:val="both"/>
        <w:rPr>
          <w:iCs/>
          <w:lang w:val="en-US"/>
        </w:rPr>
      </w:pPr>
      <w:r>
        <w:rPr>
          <w:lang w:val="en-US"/>
        </w:rPr>
        <w:tab/>
      </w: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quản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lý</w:t>
      </w:r>
      <w:proofErr w:type="spellEnd"/>
      <w:r>
        <w:rPr>
          <w:iCs/>
          <w:lang w:val="en-US"/>
        </w:rPr>
        <w:t xml:space="preserve"> discount</w:t>
      </w:r>
    </w:p>
    <w:p w14:paraId="17BF1FC3" w14:textId="1912D0B3" w:rsidR="001269DE" w:rsidRDefault="001269DE" w:rsidP="001269DE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discount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discount pay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discount </w:t>
      </w:r>
      <w:proofErr w:type="spellStart"/>
      <w:r>
        <w:rPr>
          <w:lang w:val="en-US"/>
        </w:rPr>
        <w:t>code</w:t>
      </w:r>
      <w:proofErr w:type="gramStart"/>
      <w:r>
        <w:rPr>
          <w:lang w:val="en-US"/>
        </w:rPr>
        <w:t>,nút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discount code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(discount pay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tin).</w:t>
      </w:r>
    </w:p>
    <w:p w14:paraId="22116613" w14:textId="5528D67D" w:rsidR="001269DE" w:rsidRPr="001269DE" w:rsidRDefault="001269DE" w:rsidP="001269D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00576" behindDoc="0" locked="0" layoutInCell="1" allowOverlap="1" wp14:anchorId="60894861" wp14:editId="272CF505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1946275" cy="3457575"/>
            <wp:effectExtent l="0" t="0" r="0" b="9525"/>
            <wp:wrapSquare wrapText="bothSides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41536" behindDoc="0" locked="0" layoutInCell="1" allowOverlap="1" wp14:anchorId="2ACC3F49" wp14:editId="1D176FE9">
            <wp:simplePos x="0" y="0"/>
            <wp:positionH relativeFrom="column">
              <wp:posOffset>2066925</wp:posOffset>
            </wp:positionH>
            <wp:positionV relativeFrom="paragraph">
              <wp:posOffset>320040</wp:posOffset>
            </wp:positionV>
            <wp:extent cx="1943100" cy="3451225"/>
            <wp:effectExtent l="0" t="0" r="0" b="0"/>
            <wp:wrapSquare wrapText="bothSides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78400" behindDoc="0" locked="0" layoutInCell="1" allowOverlap="1" wp14:anchorId="33F17259" wp14:editId="2C72A7FB">
            <wp:simplePos x="0" y="0"/>
            <wp:positionH relativeFrom="column">
              <wp:posOffset>4162425</wp:posOffset>
            </wp:positionH>
            <wp:positionV relativeFrom="paragraph">
              <wp:posOffset>335915</wp:posOffset>
            </wp:positionV>
            <wp:extent cx="1969135" cy="3498850"/>
            <wp:effectExtent l="0" t="0" r="0" b="6350"/>
            <wp:wrapSquare wrapText="bothSides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1E5BE" w14:textId="3FE68771" w:rsidR="001269DE" w:rsidRDefault="001269DE" w:rsidP="001269DE">
      <w:pPr>
        <w:rPr>
          <w:lang w:val="en-US"/>
        </w:rPr>
      </w:pPr>
    </w:p>
    <w:p w14:paraId="09E6D11F" w14:textId="76F14848" w:rsidR="00BD1E98" w:rsidRDefault="00BD1E98" w:rsidP="001269DE">
      <w:pPr>
        <w:rPr>
          <w:lang w:val="en-US"/>
        </w:rPr>
      </w:pPr>
    </w:p>
    <w:p w14:paraId="216EF0F0" w14:textId="381DE78D" w:rsidR="00BD1E98" w:rsidRDefault="00BD1E98" w:rsidP="001269DE">
      <w:pPr>
        <w:rPr>
          <w:lang w:val="en-US"/>
        </w:rPr>
      </w:pPr>
    </w:p>
    <w:p w14:paraId="6E48E72F" w14:textId="7DD9E38A" w:rsidR="00BD1E98" w:rsidRDefault="00BD1E98" w:rsidP="001269DE">
      <w:pPr>
        <w:rPr>
          <w:lang w:val="en-US"/>
        </w:rPr>
      </w:pPr>
    </w:p>
    <w:p w14:paraId="2AFB33DF" w14:textId="0201CCE7" w:rsidR="00BD1E98" w:rsidRDefault="00BD1E98" w:rsidP="001269DE">
      <w:pPr>
        <w:rPr>
          <w:lang w:val="en-US"/>
        </w:rPr>
      </w:pPr>
    </w:p>
    <w:p w14:paraId="1A1E7A0F" w14:textId="60D2816E" w:rsidR="00BD1E98" w:rsidRDefault="00BD1E98" w:rsidP="001269DE">
      <w:pPr>
        <w:rPr>
          <w:lang w:val="en-US"/>
        </w:rPr>
      </w:pPr>
    </w:p>
    <w:p w14:paraId="3E43B656" w14:textId="74C3BEA6" w:rsidR="00BD1E98" w:rsidRDefault="00BD1E98" w:rsidP="00BD1E98">
      <w:pPr>
        <w:pStyle w:val="Heading2"/>
        <w:spacing w:line="360" w:lineRule="auto"/>
        <w:contextualSpacing/>
        <w:jc w:val="both"/>
        <w:rPr>
          <w:iCs/>
          <w:lang w:val="en-US"/>
        </w:rPr>
      </w:pPr>
      <w:r>
        <w:rPr>
          <w:iCs/>
          <w:noProof/>
          <w:lang w:val="en-US"/>
        </w:rPr>
        <w:drawing>
          <wp:anchor distT="0" distB="0" distL="114300" distR="114300" simplePos="0" relativeHeight="251885568" behindDoc="0" locked="0" layoutInCell="1" allowOverlap="1" wp14:anchorId="3B9C97D6" wp14:editId="1994C91E">
            <wp:simplePos x="0" y="0"/>
            <wp:positionH relativeFrom="column">
              <wp:posOffset>3371850</wp:posOffset>
            </wp:positionH>
            <wp:positionV relativeFrom="paragraph">
              <wp:posOffset>266700</wp:posOffset>
            </wp:positionV>
            <wp:extent cx="1784985" cy="3171825"/>
            <wp:effectExtent l="0" t="0" r="5715" b="9525"/>
            <wp:wrapSquare wrapText="bothSides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ab/>
      </w: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thêm</w:t>
      </w:r>
      <w:proofErr w:type="spellEnd"/>
      <w:r>
        <w:rPr>
          <w:iCs/>
          <w:lang w:val="en-US"/>
        </w:rPr>
        <w:t>/</w:t>
      </w:r>
      <w:proofErr w:type="spellStart"/>
      <w:r>
        <w:rPr>
          <w:iCs/>
          <w:lang w:val="en-US"/>
        </w:rPr>
        <w:t>sửa</w:t>
      </w:r>
      <w:proofErr w:type="spellEnd"/>
      <w:r>
        <w:rPr>
          <w:iCs/>
          <w:lang w:val="en-US"/>
        </w:rPr>
        <w:t xml:space="preserve"> discount</w:t>
      </w:r>
    </w:p>
    <w:p w14:paraId="325300B3" w14:textId="54AA1476" w:rsidR="00BD1E98" w:rsidRDefault="00BD1E98" w:rsidP="00BD1E98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discount</w:t>
      </w:r>
    </w:p>
    <w:p w14:paraId="60CAFA85" w14:textId="65F9B0C3" w:rsidR="00BD1E98" w:rsidRPr="00BD1E98" w:rsidRDefault="00BD1E98" w:rsidP="00BD1E98">
      <w:pPr>
        <w:rPr>
          <w:lang w:val="en-US"/>
        </w:rPr>
      </w:pPr>
    </w:p>
    <w:p w14:paraId="36FF2333" w14:textId="74F626C1" w:rsidR="00BD1E98" w:rsidRPr="00BD1E98" w:rsidRDefault="00BD1E98" w:rsidP="00BD1E98">
      <w:pPr>
        <w:rPr>
          <w:lang w:val="en-US"/>
        </w:rPr>
      </w:pPr>
    </w:p>
    <w:p w14:paraId="2239A20A" w14:textId="180A3114" w:rsidR="00BD1E98" w:rsidRPr="00BD1E98" w:rsidRDefault="00BD1E98" w:rsidP="00BD1E98">
      <w:pPr>
        <w:rPr>
          <w:lang w:val="en-US"/>
        </w:rPr>
      </w:pPr>
    </w:p>
    <w:p w14:paraId="5A097EC4" w14:textId="42549628" w:rsidR="00BD1E98" w:rsidRPr="00BD1E98" w:rsidRDefault="00BD1E98" w:rsidP="00BD1E98">
      <w:pPr>
        <w:rPr>
          <w:lang w:val="en-US"/>
        </w:rPr>
      </w:pPr>
    </w:p>
    <w:p w14:paraId="75C7BE79" w14:textId="53AAB7F7" w:rsidR="00BD1E98" w:rsidRPr="00BD1E98" w:rsidRDefault="00BD1E98" w:rsidP="00BD1E98">
      <w:pPr>
        <w:rPr>
          <w:lang w:val="en-US"/>
        </w:rPr>
      </w:pPr>
    </w:p>
    <w:p w14:paraId="45101B18" w14:textId="2FD817B7" w:rsidR="00BD1E98" w:rsidRPr="00BD1E98" w:rsidRDefault="00BD1E98" w:rsidP="00BD1E98">
      <w:pPr>
        <w:rPr>
          <w:lang w:val="en-US"/>
        </w:rPr>
      </w:pPr>
    </w:p>
    <w:p w14:paraId="227989AF" w14:textId="29BBB79F" w:rsidR="00BD1E98" w:rsidRPr="00BD1E98" w:rsidRDefault="00BD1E98" w:rsidP="00BD1E98">
      <w:pPr>
        <w:rPr>
          <w:lang w:val="en-US"/>
        </w:rPr>
      </w:pPr>
    </w:p>
    <w:p w14:paraId="46C396EA" w14:textId="5881652D" w:rsidR="00BD1E98" w:rsidRPr="00BD1E98" w:rsidRDefault="00BD1E98" w:rsidP="00BD1E98">
      <w:pPr>
        <w:rPr>
          <w:lang w:val="en-US"/>
        </w:rPr>
      </w:pPr>
    </w:p>
    <w:p w14:paraId="771344D6" w14:textId="3944CF9C" w:rsidR="00BD1E98" w:rsidRPr="00BD1E98" w:rsidRDefault="00BD1E98" w:rsidP="00BD1E98">
      <w:pPr>
        <w:rPr>
          <w:lang w:val="en-US"/>
        </w:rPr>
      </w:pPr>
    </w:p>
    <w:p w14:paraId="1FDD75E8" w14:textId="331A9C95" w:rsidR="00BD1E98" w:rsidRPr="00BD1E98" w:rsidRDefault="00BD1E98" w:rsidP="00BD1E98">
      <w:pPr>
        <w:rPr>
          <w:lang w:val="en-US"/>
        </w:rPr>
      </w:pPr>
    </w:p>
    <w:p w14:paraId="5714937C" w14:textId="4B6ACDDE" w:rsidR="00BD1E98" w:rsidRPr="00BD1E98" w:rsidRDefault="00BD1E98" w:rsidP="00BD1E98">
      <w:pPr>
        <w:rPr>
          <w:lang w:val="en-US"/>
        </w:rPr>
      </w:pPr>
    </w:p>
    <w:p w14:paraId="5B68A4F9" w14:textId="20F8B7BA" w:rsidR="00BD1E98" w:rsidRDefault="00BD1E98" w:rsidP="00BD1E98">
      <w:pPr>
        <w:rPr>
          <w:lang w:val="en-US"/>
        </w:rPr>
      </w:pPr>
    </w:p>
    <w:p w14:paraId="53903B56" w14:textId="3A7132AC" w:rsidR="00BD1E98" w:rsidRDefault="00BD1E98" w:rsidP="00BD1E98">
      <w:pPr>
        <w:rPr>
          <w:lang w:val="en-US"/>
        </w:rPr>
      </w:pPr>
    </w:p>
    <w:p w14:paraId="684D0AE2" w14:textId="665C2648" w:rsidR="00BD1E98" w:rsidRDefault="00BD1E98" w:rsidP="00BD1E98">
      <w:pPr>
        <w:pStyle w:val="Heading2"/>
        <w:spacing w:line="360" w:lineRule="auto"/>
        <w:contextualSpacing/>
        <w:jc w:val="both"/>
        <w:rPr>
          <w:iCs/>
          <w:lang w:val="en-US"/>
        </w:rPr>
      </w:pPr>
      <w:r>
        <w:rPr>
          <w:iCs/>
          <w:noProof/>
          <w:lang w:val="en-US"/>
        </w:rPr>
        <w:drawing>
          <wp:anchor distT="0" distB="0" distL="114300" distR="114300" simplePos="0" relativeHeight="251891712" behindDoc="0" locked="0" layoutInCell="1" allowOverlap="1" wp14:anchorId="15FC6B90" wp14:editId="69C756AE">
            <wp:simplePos x="0" y="0"/>
            <wp:positionH relativeFrom="column">
              <wp:posOffset>3581400</wp:posOffset>
            </wp:positionH>
            <wp:positionV relativeFrom="paragraph">
              <wp:posOffset>238125</wp:posOffset>
            </wp:positionV>
            <wp:extent cx="1993900" cy="3543300"/>
            <wp:effectExtent l="0" t="0" r="6350" b="0"/>
            <wp:wrapSquare wrapText="bothSides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ab/>
      </w:r>
      <w:proofErr w:type="spellStart"/>
      <w:r w:rsidRPr="00B70119">
        <w:rPr>
          <w:iCs/>
          <w:lang w:val="en-US"/>
        </w:rPr>
        <w:t>Màn</w:t>
      </w:r>
      <w:proofErr w:type="spellEnd"/>
      <w:r w:rsidRPr="00B70119">
        <w:rPr>
          <w:iCs/>
          <w:lang w:val="en-US"/>
        </w:rPr>
        <w:t xml:space="preserve"> </w:t>
      </w:r>
      <w:proofErr w:type="spellStart"/>
      <w:r w:rsidRPr="00B70119">
        <w:rPr>
          <w:iCs/>
          <w:lang w:val="en-US"/>
        </w:rPr>
        <w:t>hình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thống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kê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lịch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sử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bán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hàng</w:t>
      </w:r>
      <w:proofErr w:type="spellEnd"/>
    </w:p>
    <w:p w14:paraId="64E2B52A" w14:textId="47CE653A" w:rsidR="00BD1E98" w:rsidRDefault="00BD1E98" w:rsidP="00BD1E98">
      <w:pPr>
        <w:rPr>
          <w:lang w:val="en-US"/>
        </w:rPr>
      </w:pPr>
    </w:p>
    <w:p w14:paraId="540E42CD" w14:textId="42259F6B" w:rsidR="00BD1E98" w:rsidRDefault="00BD1E98" w:rsidP="00BD1E98">
      <w:pPr>
        <w:rPr>
          <w:lang w:val="en-US"/>
        </w:rPr>
      </w:pPr>
    </w:p>
    <w:p w14:paraId="3861A9C2" w14:textId="29C4186A" w:rsidR="00C025C9" w:rsidRDefault="00BD1E98" w:rsidP="00BD1E98">
      <w:pPr>
        <w:pStyle w:val="ListParagraph"/>
        <w:numPr>
          <w:ilvl w:val="0"/>
          <w:numId w:val="38"/>
        </w:numPr>
        <w:tabs>
          <w:tab w:val="left" w:pos="2160"/>
        </w:tabs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62E9752B" w14:textId="77777777" w:rsidR="00C025C9" w:rsidRDefault="00C025C9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6A3FB9B4" w14:textId="738A767B" w:rsidR="00BD1E98" w:rsidRDefault="00C025C9" w:rsidP="00C025C9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Order</w:t>
      </w:r>
      <w:r>
        <w:rPr>
          <w:lang w:val="en-US"/>
        </w:rPr>
        <w:tab/>
      </w:r>
    </w:p>
    <w:p w14:paraId="292A9DDD" w14:textId="7CEC78CC" w:rsidR="00C025C9" w:rsidRDefault="007F607C" w:rsidP="007F607C">
      <w:pPr>
        <w:pStyle w:val="ListParagraph"/>
        <w:numPr>
          <w:ilvl w:val="0"/>
          <w:numId w:val="38"/>
        </w:numPr>
        <w:tabs>
          <w:tab w:val="left" w:pos="2160"/>
        </w:tabs>
        <w:rPr>
          <w:lang w:val="en-US"/>
        </w:rPr>
      </w:pPr>
      <w:proofErr w:type="spellStart"/>
      <w:r>
        <w:rPr>
          <w:lang w:val="en-US"/>
        </w:rPr>
        <w:t>Bao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</w:t>
      </w:r>
    </w:p>
    <w:p w14:paraId="58796131" w14:textId="5BF61498" w:rsidR="007F607C" w:rsidRDefault="007F607C" w:rsidP="007F607C">
      <w:pPr>
        <w:pStyle w:val="ListParagraph"/>
        <w:numPr>
          <w:ilvl w:val="1"/>
          <w:numId w:val="38"/>
        </w:numPr>
        <w:tabs>
          <w:tab w:val="left" w:pos="2160"/>
        </w:tabs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menu</w:t>
      </w:r>
    </w:p>
    <w:p w14:paraId="629487CB" w14:textId="14447B3C" w:rsidR="007F607C" w:rsidRDefault="007F607C" w:rsidP="007F607C">
      <w:pPr>
        <w:pStyle w:val="ListParagraph"/>
        <w:numPr>
          <w:ilvl w:val="1"/>
          <w:numId w:val="38"/>
        </w:numPr>
        <w:tabs>
          <w:tab w:val="left" w:pos="2160"/>
        </w:tabs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order</w:t>
      </w:r>
    </w:p>
    <w:p w14:paraId="38F303DF" w14:textId="0863119A" w:rsidR="007F607C" w:rsidRDefault="007F607C" w:rsidP="007F607C">
      <w:pPr>
        <w:pStyle w:val="ListParagraph"/>
        <w:numPr>
          <w:ilvl w:val="1"/>
          <w:numId w:val="38"/>
        </w:numPr>
        <w:tabs>
          <w:tab w:val="left" w:pos="2160"/>
        </w:tabs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606C215C" w14:textId="5FF5535B" w:rsidR="007F607C" w:rsidRPr="007F607C" w:rsidRDefault="007F607C" w:rsidP="007F607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menu</w:t>
      </w:r>
    </w:p>
    <w:p w14:paraId="1548A22B" w14:textId="3CC6236C" w:rsidR="007F607C" w:rsidRDefault="007F607C" w:rsidP="007F607C">
      <w:pPr>
        <w:pStyle w:val="ListParagraph"/>
        <w:numPr>
          <w:ilvl w:val="0"/>
          <w:numId w:val="38"/>
        </w:numPr>
        <w:tabs>
          <w:tab w:val="left" w:pos="2160"/>
        </w:tabs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item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order</w:t>
      </w:r>
    </w:p>
    <w:p w14:paraId="53CB8F22" w14:textId="618BB80D" w:rsidR="007F607C" w:rsidRPr="007F607C" w:rsidRDefault="007F607C" w:rsidP="007F607C">
      <w:pPr>
        <w:pStyle w:val="ListParagraph"/>
        <w:numPr>
          <w:ilvl w:val="0"/>
          <w:numId w:val="38"/>
        </w:numPr>
        <w:tabs>
          <w:tab w:val="left" w:pos="2160"/>
        </w:tabs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“T</w:t>
      </w:r>
      <w:r w:rsidRPr="007F607C">
        <w:rPr>
          <w:lang w:val="en-US"/>
        </w:rPr>
        <w:t xml:space="preserve"> </w:t>
      </w:r>
      <w:proofErr w:type="spellStart"/>
      <w:r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 w:rsidRPr="007F607C">
        <w:rPr>
          <w:lang w:val="en-US"/>
        </w:rPr>
        <w:t xml:space="preserve"> </w:t>
      </w:r>
    </w:p>
    <w:p w14:paraId="48C1F472" w14:textId="1B97176A" w:rsidR="007F607C" w:rsidRPr="007F607C" w:rsidRDefault="007F607C" w:rsidP="007F607C">
      <w:pPr>
        <w:pStyle w:val="ListParagraph"/>
        <w:tabs>
          <w:tab w:val="left" w:pos="2160"/>
        </w:tabs>
        <w:rPr>
          <w:lang w:val="en-US"/>
        </w:rPr>
      </w:pPr>
    </w:p>
    <w:p w14:paraId="2547E63C" w14:textId="08799473" w:rsidR="007F607C" w:rsidRDefault="007F607C" w:rsidP="007F607C">
      <w:pPr>
        <w:pStyle w:val="ListParagraph"/>
        <w:tabs>
          <w:tab w:val="left" w:pos="2160"/>
        </w:tabs>
        <w:rPr>
          <w:lang w:val="en-US"/>
        </w:rPr>
      </w:pPr>
      <w:r w:rsidRPr="007F607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381248" behindDoc="0" locked="0" layoutInCell="1" allowOverlap="1" wp14:anchorId="23E8C033" wp14:editId="37A0FF06">
                <wp:simplePos x="0" y="0"/>
                <wp:positionH relativeFrom="column">
                  <wp:posOffset>2324100</wp:posOffset>
                </wp:positionH>
                <wp:positionV relativeFrom="paragraph">
                  <wp:posOffset>2459355</wp:posOffset>
                </wp:positionV>
                <wp:extent cx="1600200" cy="647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17D5E" w14:textId="21718BCA" w:rsidR="007F607C" w:rsidRDefault="007F607C">
                            <w:proofErr w:type="spellStart"/>
                            <w:r>
                              <w:rPr>
                                <w:lang w:val="en-US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nút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này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kiếm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8C0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3pt;margin-top:193.65pt;width:126pt;height:51pt;z-index:25138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">
                <v:textbox>
                  <w:txbxContent>
                    <w:p w14:paraId="32917D5E" w14:textId="21718BCA" w:rsidR="007F607C" w:rsidRDefault="007F607C">
                      <w:proofErr w:type="spellStart"/>
                      <w:r>
                        <w:rPr>
                          <w:lang w:val="en-US"/>
                        </w:rPr>
                        <w:t>Khi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nhất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vào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nút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này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mở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màn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hình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tìm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kiếm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 wp14:anchorId="5910E37B" wp14:editId="66741294">
                <wp:simplePos x="0" y="0"/>
                <wp:positionH relativeFrom="column">
                  <wp:posOffset>1685925</wp:posOffset>
                </wp:positionH>
                <wp:positionV relativeFrom="paragraph">
                  <wp:posOffset>1897380</wp:posOffset>
                </wp:positionV>
                <wp:extent cx="2647950" cy="1790700"/>
                <wp:effectExtent l="38100" t="38100" r="5715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7950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6EA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32.75pt;margin-top:149.4pt;width:208.5pt;height:141pt;flip:y;z-index: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7F607C">
        <w:rPr>
          <w:noProof/>
          <w:lang w:val="en-US"/>
        </w:rPr>
        <w:drawing>
          <wp:anchor distT="0" distB="0" distL="114300" distR="114300" simplePos="0" relativeHeight="251369984" behindDoc="0" locked="0" layoutInCell="1" allowOverlap="1" wp14:anchorId="56E4CC1D" wp14:editId="7D89F260">
            <wp:simplePos x="0" y="0"/>
            <wp:positionH relativeFrom="column">
              <wp:posOffset>4210050</wp:posOffset>
            </wp:positionH>
            <wp:positionV relativeFrom="paragraph">
              <wp:posOffset>234315</wp:posOffset>
            </wp:positionV>
            <wp:extent cx="2103120" cy="4206240"/>
            <wp:effectExtent l="0" t="0" r="0" b="3810"/>
            <wp:wrapNone/>
            <wp:docPr id="5" name="Picture 5" descr="C:\Users\DELL\Desktop\Screenshot_20200825-161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Screenshot_20200825-16122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07C">
        <w:rPr>
          <w:noProof/>
          <w:lang w:val="en-US"/>
        </w:rPr>
        <w:drawing>
          <wp:anchor distT="0" distB="0" distL="114300" distR="114300" simplePos="0" relativeHeight="251346432" behindDoc="0" locked="0" layoutInCell="1" allowOverlap="1" wp14:anchorId="1E82005F" wp14:editId="7F6388F0">
            <wp:simplePos x="0" y="0"/>
            <wp:positionH relativeFrom="column">
              <wp:posOffset>-180975</wp:posOffset>
            </wp:positionH>
            <wp:positionV relativeFrom="paragraph">
              <wp:posOffset>230505</wp:posOffset>
            </wp:positionV>
            <wp:extent cx="2076450" cy="4152900"/>
            <wp:effectExtent l="0" t="0" r="0" b="0"/>
            <wp:wrapNone/>
            <wp:docPr id="1" name="Picture 1" descr="C:\Users\DELL\Desktop\Screenshot_20200825-161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creenshot_20200825-16113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32D97" w14:textId="77777777" w:rsidR="007F607C" w:rsidRPr="007F607C" w:rsidRDefault="007F607C" w:rsidP="007F607C">
      <w:pPr>
        <w:rPr>
          <w:lang w:val="en-US"/>
        </w:rPr>
      </w:pPr>
    </w:p>
    <w:p w14:paraId="2EA98E44" w14:textId="77777777" w:rsidR="007F607C" w:rsidRPr="007F607C" w:rsidRDefault="007F607C" w:rsidP="007F607C">
      <w:pPr>
        <w:rPr>
          <w:lang w:val="en-US"/>
        </w:rPr>
      </w:pPr>
    </w:p>
    <w:p w14:paraId="1DF90871" w14:textId="77777777" w:rsidR="007F607C" w:rsidRPr="007F607C" w:rsidRDefault="007F607C" w:rsidP="007F607C">
      <w:pPr>
        <w:rPr>
          <w:lang w:val="en-US"/>
        </w:rPr>
      </w:pPr>
    </w:p>
    <w:p w14:paraId="38FDF095" w14:textId="77777777" w:rsidR="007F607C" w:rsidRPr="007F607C" w:rsidRDefault="007F607C" w:rsidP="007F607C">
      <w:pPr>
        <w:rPr>
          <w:lang w:val="en-US"/>
        </w:rPr>
      </w:pPr>
    </w:p>
    <w:p w14:paraId="78FF4759" w14:textId="77777777" w:rsidR="007F607C" w:rsidRPr="007F607C" w:rsidRDefault="007F607C" w:rsidP="007F607C">
      <w:pPr>
        <w:rPr>
          <w:lang w:val="en-US"/>
        </w:rPr>
      </w:pPr>
    </w:p>
    <w:p w14:paraId="4E199900" w14:textId="77777777" w:rsidR="007F607C" w:rsidRPr="007F607C" w:rsidRDefault="007F607C" w:rsidP="007F607C">
      <w:pPr>
        <w:rPr>
          <w:lang w:val="en-US"/>
        </w:rPr>
      </w:pPr>
    </w:p>
    <w:p w14:paraId="39B3D665" w14:textId="77777777" w:rsidR="007F607C" w:rsidRPr="007F607C" w:rsidRDefault="007F607C" w:rsidP="007F607C">
      <w:pPr>
        <w:rPr>
          <w:lang w:val="en-US"/>
        </w:rPr>
      </w:pPr>
    </w:p>
    <w:p w14:paraId="56AB9EAF" w14:textId="77777777" w:rsidR="007F607C" w:rsidRPr="007F607C" w:rsidRDefault="007F607C" w:rsidP="007F607C">
      <w:pPr>
        <w:rPr>
          <w:lang w:val="en-US"/>
        </w:rPr>
      </w:pPr>
    </w:p>
    <w:p w14:paraId="6901181B" w14:textId="77777777" w:rsidR="007F607C" w:rsidRPr="007F607C" w:rsidRDefault="007F607C" w:rsidP="007F607C">
      <w:pPr>
        <w:rPr>
          <w:lang w:val="en-US"/>
        </w:rPr>
      </w:pPr>
    </w:p>
    <w:p w14:paraId="1F80C570" w14:textId="77777777" w:rsidR="007F607C" w:rsidRPr="007F607C" w:rsidRDefault="007F607C" w:rsidP="007F607C">
      <w:pPr>
        <w:rPr>
          <w:lang w:val="en-US"/>
        </w:rPr>
      </w:pPr>
    </w:p>
    <w:p w14:paraId="20B3B3CA" w14:textId="77777777" w:rsidR="007F607C" w:rsidRPr="007F607C" w:rsidRDefault="007F607C" w:rsidP="007F607C">
      <w:pPr>
        <w:rPr>
          <w:lang w:val="en-US"/>
        </w:rPr>
      </w:pPr>
    </w:p>
    <w:p w14:paraId="437602F3" w14:textId="77777777" w:rsidR="007F607C" w:rsidRPr="007F607C" w:rsidRDefault="007F607C" w:rsidP="007F607C">
      <w:pPr>
        <w:rPr>
          <w:lang w:val="en-US"/>
        </w:rPr>
      </w:pPr>
    </w:p>
    <w:p w14:paraId="637AFC30" w14:textId="77777777" w:rsidR="007F607C" w:rsidRPr="007F607C" w:rsidRDefault="007F607C" w:rsidP="007F607C">
      <w:pPr>
        <w:rPr>
          <w:lang w:val="en-US"/>
        </w:rPr>
      </w:pPr>
    </w:p>
    <w:p w14:paraId="570A8B8D" w14:textId="77777777" w:rsidR="007F607C" w:rsidRPr="007F607C" w:rsidRDefault="007F607C" w:rsidP="007F607C">
      <w:pPr>
        <w:rPr>
          <w:lang w:val="en-US"/>
        </w:rPr>
      </w:pPr>
    </w:p>
    <w:p w14:paraId="56059E14" w14:textId="77777777" w:rsidR="007F607C" w:rsidRPr="007F607C" w:rsidRDefault="007F607C" w:rsidP="007F607C">
      <w:pPr>
        <w:rPr>
          <w:lang w:val="en-US"/>
        </w:rPr>
      </w:pPr>
    </w:p>
    <w:p w14:paraId="5C347F30" w14:textId="77777777" w:rsidR="007F607C" w:rsidRPr="007F607C" w:rsidRDefault="007F607C" w:rsidP="007F607C">
      <w:pPr>
        <w:rPr>
          <w:lang w:val="en-US"/>
        </w:rPr>
      </w:pPr>
    </w:p>
    <w:p w14:paraId="527DB128" w14:textId="77777777" w:rsidR="007F607C" w:rsidRPr="007F607C" w:rsidRDefault="007F607C" w:rsidP="007F607C">
      <w:pPr>
        <w:rPr>
          <w:lang w:val="en-US"/>
        </w:rPr>
      </w:pPr>
    </w:p>
    <w:p w14:paraId="5ABCD210" w14:textId="77777777" w:rsidR="007F607C" w:rsidRPr="007F607C" w:rsidRDefault="007F607C" w:rsidP="007F607C">
      <w:pPr>
        <w:rPr>
          <w:lang w:val="en-US"/>
        </w:rPr>
      </w:pPr>
    </w:p>
    <w:p w14:paraId="0A3170DB" w14:textId="77777777" w:rsidR="007F607C" w:rsidRPr="007F607C" w:rsidRDefault="007F607C" w:rsidP="007F607C">
      <w:pPr>
        <w:rPr>
          <w:lang w:val="en-US"/>
        </w:rPr>
      </w:pPr>
    </w:p>
    <w:p w14:paraId="4D0A299D" w14:textId="77777777" w:rsidR="007F607C" w:rsidRPr="007F607C" w:rsidRDefault="007F607C" w:rsidP="007F607C">
      <w:pPr>
        <w:rPr>
          <w:lang w:val="en-US"/>
        </w:rPr>
      </w:pPr>
    </w:p>
    <w:p w14:paraId="7234F06C" w14:textId="77777777" w:rsidR="007F607C" w:rsidRPr="007F607C" w:rsidRDefault="007F607C" w:rsidP="007F607C">
      <w:pPr>
        <w:rPr>
          <w:lang w:val="en-US"/>
        </w:rPr>
      </w:pPr>
    </w:p>
    <w:p w14:paraId="1A555EBB" w14:textId="77777777" w:rsidR="007F607C" w:rsidRPr="007F607C" w:rsidRDefault="007F607C" w:rsidP="007F607C">
      <w:pPr>
        <w:rPr>
          <w:lang w:val="en-US"/>
        </w:rPr>
      </w:pPr>
    </w:p>
    <w:p w14:paraId="5B34C085" w14:textId="77777777" w:rsidR="007F607C" w:rsidRPr="007F607C" w:rsidRDefault="007F607C" w:rsidP="007F607C">
      <w:pPr>
        <w:rPr>
          <w:lang w:val="en-US"/>
        </w:rPr>
      </w:pPr>
    </w:p>
    <w:p w14:paraId="3B40BCEB" w14:textId="11CA998B" w:rsidR="007F607C" w:rsidRDefault="007F607C" w:rsidP="007F607C">
      <w:pPr>
        <w:rPr>
          <w:lang w:val="en-US"/>
        </w:rPr>
      </w:pPr>
    </w:p>
    <w:p w14:paraId="7FA1D36B" w14:textId="77777777" w:rsidR="007F607C" w:rsidRPr="007F607C" w:rsidRDefault="007F607C" w:rsidP="007F607C">
      <w:pPr>
        <w:rPr>
          <w:lang w:val="en-US"/>
        </w:rPr>
      </w:pPr>
    </w:p>
    <w:p w14:paraId="24711A34" w14:textId="7E7D12FF" w:rsidR="007F607C" w:rsidRDefault="007F607C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1F4EACD6" w14:textId="4168A697" w:rsidR="007F607C" w:rsidRDefault="007F607C" w:rsidP="007F607C">
      <w:pPr>
        <w:rPr>
          <w:lang w:val="en-US"/>
        </w:rPr>
      </w:pPr>
    </w:p>
    <w:p w14:paraId="61B60467" w14:textId="4438B471" w:rsidR="007F607C" w:rsidRDefault="007F607C" w:rsidP="007F607C">
      <w:pPr>
        <w:pStyle w:val="ListParagraph"/>
        <w:numPr>
          <w:ilvl w:val="0"/>
          <w:numId w:val="38"/>
        </w:numPr>
        <w:tabs>
          <w:tab w:val="left" w:pos="1185"/>
        </w:tabs>
        <w:rPr>
          <w:lang w:val="en-US"/>
        </w:rPr>
      </w:pPr>
      <w:r w:rsidRPr="007F607C">
        <w:rPr>
          <w:noProof/>
          <w:lang w:val="en-US"/>
        </w:rPr>
        <w:drawing>
          <wp:anchor distT="0" distB="0" distL="114300" distR="114300" simplePos="0" relativeHeight="251396608" behindDoc="0" locked="0" layoutInCell="1" allowOverlap="1" wp14:anchorId="176ADA92" wp14:editId="1959612B">
            <wp:simplePos x="0" y="0"/>
            <wp:positionH relativeFrom="column">
              <wp:posOffset>4114800</wp:posOffset>
            </wp:positionH>
            <wp:positionV relativeFrom="paragraph">
              <wp:posOffset>18415</wp:posOffset>
            </wp:positionV>
            <wp:extent cx="1963738" cy="3927475"/>
            <wp:effectExtent l="0" t="0" r="0" b="0"/>
            <wp:wrapNone/>
            <wp:docPr id="8" name="Picture 8" descr="C:\Users\DELL\Desktop\Screenshot_20200825-161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Screenshot_20200825-16120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738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Item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</w:p>
    <w:p w14:paraId="28494C4F" w14:textId="5F0F3ED4" w:rsidR="007F607C" w:rsidRDefault="007F607C" w:rsidP="007F607C">
      <w:pPr>
        <w:pStyle w:val="ListParagraph"/>
        <w:tabs>
          <w:tab w:val="left" w:pos="1185"/>
        </w:tabs>
        <w:rPr>
          <w:lang w:val="en-US"/>
        </w:rPr>
      </w:pPr>
    </w:p>
    <w:p w14:paraId="5BA893ED" w14:textId="77777777" w:rsidR="007F607C" w:rsidRPr="007F607C" w:rsidRDefault="007F607C" w:rsidP="007F607C">
      <w:pPr>
        <w:rPr>
          <w:lang w:val="en-US"/>
        </w:rPr>
      </w:pPr>
    </w:p>
    <w:p w14:paraId="472D266A" w14:textId="4598D348" w:rsidR="007F607C" w:rsidRPr="007F607C" w:rsidRDefault="007F607C" w:rsidP="007F607C">
      <w:pPr>
        <w:rPr>
          <w:lang w:val="en-US"/>
        </w:rPr>
      </w:pPr>
    </w:p>
    <w:p w14:paraId="489A5986" w14:textId="76550434" w:rsidR="007F607C" w:rsidRPr="007F607C" w:rsidRDefault="007F607C" w:rsidP="007F607C">
      <w:pPr>
        <w:rPr>
          <w:lang w:val="en-US"/>
        </w:rPr>
      </w:pPr>
    </w:p>
    <w:p w14:paraId="349DDF02" w14:textId="44CEAA51" w:rsidR="007F607C" w:rsidRPr="007F607C" w:rsidRDefault="007F607C" w:rsidP="007F607C">
      <w:pPr>
        <w:rPr>
          <w:lang w:val="en-US"/>
        </w:rPr>
      </w:pPr>
    </w:p>
    <w:p w14:paraId="1F1F08A1" w14:textId="310BE64A" w:rsidR="007F607C" w:rsidRPr="007F607C" w:rsidRDefault="007F607C" w:rsidP="007F607C">
      <w:pPr>
        <w:rPr>
          <w:lang w:val="en-US"/>
        </w:rPr>
      </w:pPr>
    </w:p>
    <w:p w14:paraId="4106EEEF" w14:textId="77777777" w:rsidR="007F607C" w:rsidRPr="007F607C" w:rsidRDefault="007F607C" w:rsidP="007F607C">
      <w:pPr>
        <w:rPr>
          <w:lang w:val="en-US"/>
        </w:rPr>
      </w:pPr>
    </w:p>
    <w:p w14:paraId="741CE115" w14:textId="77777777" w:rsidR="007F607C" w:rsidRPr="007F607C" w:rsidRDefault="007F607C" w:rsidP="007F607C">
      <w:pPr>
        <w:rPr>
          <w:lang w:val="en-US"/>
        </w:rPr>
      </w:pPr>
    </w:p>
    <w:p w14:paraId="2DD6BF38" w14:textId="64B57D51" w:rsidR="007F607C" w:rsidRPr="007F607C" w:rsidRDefault="007F607C" w:rsidP="007F607C">
      <w:pPr>
        <w:rPr>
          <w:lang w:val="en-US"/>
        </w:rPr>
      </w:pPr>
    </w:p>
    <w:p w14:paraId="1F935CCC" w14:textId="50D88562" w:rsidR="007F607C" w:rsidRPr="007F607C" w:rsidRDefault="007F607C" w:rsidP="007F607C">
      <w:pPr>
        <w:rPr>
          <w:lang w:val="en-US"/>
        </w:rPr>
      </w:pPr>
    </w:p>
    <w:p w14:paraId="204B3292" w14:textId="77777777" w:rsidR="007F607C" w:rsidRPr="007F607C" w:rsidRDefault="007F607C" w:rsidP="007F607C">
      <w:pPr>
        <w:rPr>
          <w:lang w:val="en-US"/>
        </w:rPr>
      </w:pPr>
    </w:p>
    <w:p w14:paraId="488DBDBE" w14:textId="6A59FFC5" w:rsidR="007F607C" w:rsidRPr="007F607C" w:rsidRDefault="007F607C" w:rsidP="007F607C">
      <w:pPr>
        <w:rPr>
          <w:lang w:val="en-US"/>
        </w:rPr>
      </w:pPr>
    </w:p>
    <w:p w14:paraId="3949294E" w14:textId="2F0A17A6" w:rsidR="007F607C" w:rsidRPr="007F607C" w:rsidRDefault="007F607C" w:rsidP="007F607C">
      <w:pPr>
        <w:rPr>
          <w:lang w:val="en-US"/>
        </w:rPr>
      </w:pPr>
    </w:p>
    <w:p w14:paraId="29C8CA29" w14:textId="52A83EA4" w:rsidR="007F607C" w:rsidRPr="007F607C" w:rsidRDefault="007F607C" w:rsidP="007F607C">
      <w:pPr>
        <w:rPr>
          <w:lang w:val="en-US"/>
        </w:rPr>
      </w:pPr>
    </w:p>
    <w:p w14:paraId="0335CD5D" w14:textId="57745C69" w:rsidR="007F607C" w:rsidRPr="007F607C" w:rsidRDefault="007F607C" w:rsidP="007F607C">
      <w:pPr>
        <w:rPr>
          <w:lang w:val="en-US"/>
        </w:rPr>
      </w:pPr>
    </w:p>
    <w:p w14:paraId="173CB726" w14:textId="77777777" w:rsidR="007F607C" w:rsidRPr="007F607C" w:rsidRDefault="007F607C" w:rsidP="007F607C">
      <w:pPr>
        <w:rPr>
          <w:lang w:val="en-US"/>
        </w:rPr>
      </w:pPr>
    </w:p>
    <w:p w14:paraId="4770F17B" w14:textId="57834571" w:rsidR="007F607C" w:rsidRPr="007F607C" w:rsidRDefault="007F607C" w:rsidP="007F607C">
      <w:pPr>
        <w:rPr>
          <w:lang w:val="en-US"/>
        </w:rPr>
      </w:pPr>
    </w:p>
    <w:p w14:paraId="650CED3A" w14:textId="4B607DCA" w:rsidR="007F607C" w:rsidRPr="007F607C" w:rsidRDefault="007F607C" w:rsidP="007F607C">
      <w:pPr>
        <w:rPr>
          <w:lang w:val="en-US"/>
        </w:rPr>
      </w:pPr>
    </w:p>
    <w:p w14:paraId="5B47602D" w14:textId="2E7E9D09" w:rsidR="007F607C" w:rsidRPr="007F607C" w:rsidRDefault="007F607C" w:rsidP="007F607C">
      <w:pPr>
        <w:rPr>
          <w:lang w:val="en-US"/>
        </w:rPr>
      </w:pPr>
    </w:p>
    <w:p w14:paraId="5730D529" w14:textId="77777777" w:rsidR="007F607C" w:rsidRPr="007F607C" w:rsidRDefault="007F607C" w:rsidP="007F607C">
      <w:pPr>
        <w:rPr>
          <w:lang w:val="en-US"/>
        </w:rPr>
      </w:pPr>
    </w:p>
    <w:p w14:paraId="30A07DDE" w14:textId="3FFE4709" w:rsidR="007F607C" w:rsidRPr="007F607C" w:rsidRDefault="007F607C" w:rsidP="007F607C">
      <w:pPr>
        <w:rPr>
          <w:lang w:val="en-US"/>
        </w:rPr>
      </w:pPr>
    </w:p>
    <w:p w14:paraId="0762732F" w14:textId="440A3F2A" w:rsidR="007F607C" w:rsidRDefault="007F607C" w:rsidP="007F607C">
      <w:pPr>
        <w:rPr>
          <w:lang w:val="en-US"/>
        </w:rPr>
      </w:pPr>
    </w:p>
    <w:p w14:paraId="6436EBCE" w14:textId="060641B2" w:rsidR="007F607C" w:rsidRPr="007F607C" w:rsidRDefault="007F607C" w:rsidP="007F607C">
      <w:pPr>
        <w:rPr>
          <w:lang w:val="en-US"/>
        </w:rPr>
      </w:pPr>
    </w:p>
    <w:p w14:paraId="3D3B7F24" w14:textId="189E80DD" w:rsidR="007F607C" w:rsidRDefault="007F607C" w:rsidP="007F607C">
      <w:pPr>
        <w:rPr>
          <w:lang w:val="en-US"/>
        </w:rPr>
      </w:pPr>
    </w:p>
    <w:p w14:paraId="090141FC" w14:textId="23225345" w:rsidR="007F607C" w:rsidRDefault="007F607C" w:rsidP="007F607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Order</w:t>
      </w:r>
    </w:p>
    <w:p w14:paraId="26C8D232" w14:textId="33321675" w:rsidR="003E0652" w:rsidRDefault="003E0652" w:rsidP="003E0652">
      <w:pPr>
        <w:widowControl/>
        <w:spacing w:line="240" w:lineRule="auto"/>
        <w:rPr>
          <w:rFonts w:ascii="Arial" w:hAnsi="Arial"/>
          <w:i/>
          <w:sz w:val="20"/>
          <w:lang w:val="en-US"/>
        </w:rPr>
      </w:pPr>
      <w:r w:rsidRPr="007F607C">
        <w:rPr>
          <w:lang w:val="en-US"/>
        </w:rPr>
        <mc:AlternateContent>
          <mc:Choice Requires="wps">
            <w:drawing>
              <wp:anchor distT="45720" distB="45720" distL="114300" distR="114300" simplePos="0" relativeHeight="251482624" behindDoc="0" locked="0" layoutInCell="1" allowOverlap="1" wp14:anchorId="3BB93AE8" wp14:editId="49252156">
                <wp:simplePos x="0" y="0"/>
                <wp:positionH relativeFrom="column">
                  <wp:posOffset>2121535</wp:posOffset>
                </wp:positionH>
                <wp:positionV relativeFrom="paragraph">
                  <wp:posOffset>1271905</wp:posOffset>
                </wp:positionV>
                <wp:extent cx="1600200" cy="1009015"/>
                <wp:effectExtent l="0" t="0" r="19050" b="1968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009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F41EF" w14:textId="52BB8531" w:rsidR="007F607C" w:rsidRDefault="007F607C" w:rsidP="007F607C">
                            <w:proofErr w:type="spellStart"/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="003E0652">
                              <w:rPr>
                                <w:lang w:val="en-US"/>
                              </w:rPr>
                              <w:t>hi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click </w:t>
                            </w:r>
                            <w:r>
                              <w:rPr>
                                <w:lang w:val="en-US"/>
                              </w:rPr>
                              <w:t>item</w:t>
                            </w:r>
                            <w:r w:rsidR="003E0652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mở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ra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dialog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chỉnh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sửa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item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trong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danh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sách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order.</w:t>
                            </w:r>
                            <w:r w:rsidR="003E0652">
                              <w:rPr>
                                <w:lang w:val="en-US"/>
                              </w:rPr>
                              <w:br/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Khi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click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và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giữ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thì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xóa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khỏi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danh</w:t>
                            </w:r>
                            <w:proofErr w:type="spellEnd"/>
                            <w:r w:rsidR="003E065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0652">
                              <w:rPr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93AE8" id="_x0000_s1027" type="#_x0000_t202" style="position:absolute;margin-left:167.05pt;margin-top:100.15pt;width:126pt;height:79.45pt;z-index:25148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">
                <v:textbox>
                  <w:txbxContent>
                    <w:p w14:paraId="3CCF41EF" w14:textId="52BB8531" w:rsidR="007F607C" w:rsidRDefault="007F607C" w:rsidP="007F607C">
                      <w:proofErr w:type="spellStart"/>
                      <w:r>
                        <w:rPr>
                          <w:lang w:val="en-US"/>
                        </w:rPr>
                        <w:t>K</w:t>
                      </w:r>
                      <w:r w:rsidR="003E0652">
                        <w:rPr>
                          <w:lang w:val="en-US"/>
                        </w:rPr>
                        <w:t>hi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click </w:t>
                      </w:r>
                      <w:r>
                        <w:rPr>
                          <w:lang w:val="en-US"/>
                        </w:rPr>
                        <w:t>item</w:t>
                      </w:r>
                      <w:r w:rsidR="003E0652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mở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ra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dialog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chỉnh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sửa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item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trong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danh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sách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order.</w:t>
                      </w:r>
                      <w:r w:rsidR="003E0652">
                        <w:rPr>
                          <w:lang w:val="en-US"/>
                        </w:rPr>
                        <w:br/>
                      </w:r>
                      <w:proofErr w:type="spellStart"/>
                      <w:r w:rsidR="003E0652">
                        <w:rPr>
                          <w:lang w:val="en-US"/>
                        </w:rPr>
                        <w:t>Khi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click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và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giữ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thì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xóa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khỏi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danh</w:t>
                      </w:r>
                      <w:proofErr w:type="spellEnd"/>
                      <w:r w:rsidR="003E065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E0652">
                        <w:rPr>
                          <w:lang w:val="en-US"/>
                        </w:rPr>
                        <w:t>sách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F607C">
        <w:rPr>
          <w:i/>
          <w:noProof/>
          <w:lang w:val="en-US"/>
        </w:rPr>
        <w:drawing>
          <wp:anchor distT="0" distB="0" distL="114300" distR="114300" simplePos="0" relativeHeight="251465216" behindDoc="0" locked="0" layoutInCell="1" allowOverlap="1" wp14:anchorId="06C31A09" wp14:editId="795E38C0">
            <wp:simplePos x="0" y="0"/>
            <wp:positionH relativeFrom="column">
              <wp:posOffset>3941445</wp:posOffset>
            </wp:positionH>
            <wp:positionV relativeFrom="paragraph">
              <wp:posOffset>226060</wp:posOffset>
            </wp:positionV>
            <wp:extent cx="1828800" cy="3656965"/>
            <wp:effectExtent l="0" t="0" r="0" b="635"/>
            <wp:wrapNone/>
            <wp:docPr id="11" name="Picture 11" descr="C:\Users\DELL\Desktop\Screenshot_20200825-161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Screenshot_20200825-16121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07C">
        <w:rPr>
          <w:noProof/>
          <w:lang w:val="en-US"/>
        </w:rPr>
        <w:drawing>
          <wp:anchor distT="0" distB="0" distL="114300" distR="114300" simplePos="0" relativeHeight="251438592" behindDoc="0" locked="0" layoutInCell="1" allowOverlap="1" wp14:anchorId="345A2A39" wp14:editId="76C36565">
            <wp:simplePos x="0" y="0"/>
            <wp:positionH relativeFrom="column">
              <wp:posOffset>85725</wp:posOffset>
            </wp:positionH>
            <wp:positionV relativeFrom="paragraph">
              <wp:posOffset>234686</wp:posOffset>
            </wp:positionV>
            <wp:extent cx="1824355" cy="3648710"/>
            <wp:effectExtent l="0" t="0" r="4445" b="8890"/>
            <wp:wrapNone/>
            <wp:docPr id="10" name="Picture 10" descr="C:\Users\DELL\Desktop\Screenshot_20200825-16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Screenshot_20200825-16114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07C">
        <w:rPr>
          <w:lang w:val="en-US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4E7F617F" wp14:editId="30A4016D">
                <wp:simplePos x="0" y="0"/>
                <wp:positionH relativeFrom="column">
                  <wp:posOffset>1811547</wp:posOffset>
                </wp:positionH>
                <wp:positionV relativeFrom="paragraph">
                  <wp:posOffset>1427228</wp:posOffset>
                </wp:positionV>
                <wp:extent cx="2173114" cy="503220"/>
                <wp:effectExtent l="38100" t="38100" r="74930" b="1066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3114" cy="503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71B72" id="Straight Arrow Connector 18" o:spid="_x0000_s1026" type="#_x0000_t32" style="position:absolute;margin-left:142.65pt;margin-top:112.4pt;width:171.1pt;height:39.6pt;z-index:2514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C8FC94C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4957CF86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34D9555C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43584729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49BD149D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473CD2C7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5574AA89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7DA0087E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70066139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2B3E2880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645C6122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7A7C1307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78554E82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6BAE8978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27E0DD47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242BAF73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203FEEA5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21BC18A4" w14:textId="77777777" w:rsidR="003E0652" w:rsidRPr="003E0652" w:rsidRDefault="003E0652" w:rsidP="003E0652">
      <w:pPr>
        <w:rPr>
          <w:rFonts w:ascii="Arial" w:hAnsi="Arial"/>
          <w:sz w:val="20"/>
          <w:lang w:val="en-US"/>
        </w:rPr>
      </w:pPr>
    </w:p>
    <w:p w14:paraId="23944D2A" w14:textId="480A1AC7" w:rsidR="003E0652" w:rsidRDefault="003E0652" w:rsidP="003E0652">
      <w:pPr>
        <w:rPr>
          <w:rFonts w:ascii="Arial" w:hAnsi="Arial"/>
          <w:sz w:val="20"/>
          <w:lang w:val="en-US"/>
        </w:rPr>
      </w:pPr>
    </w:p>
    <w:p w14:paraId="46B21DE8" w14:textId="3A323069" w:rsidR="003E0652" w:rsidRDefault="003E0652" w:rsidP="003E0652">
      <w:pPr>
        <w:rPr>
          <w:rFonts w:ascii="Arial" w:hAnsi="Arial"/>
          <w:sz w:val="20"/>
          <w:lang w:val="en-US"/>
        </w:rPr>
      </w:pPr>
    </w:p>
    <w:p w14:paraId="327811E6" w14:textId="435371A8" w:rsidR="003E0652" w:rsidRDefault="003E0652">
      <w:pPr>
        <w:widowControl/>
        <w:spacing w:line="240" w:lineRule="auto"/>
        <w:rPr>
          <w:rFonts w:ascii="Arial" w:hAnsi="Arial"/>
          <w:sz w:val="20"/>
          <w:lang w:val="en-US"/>
        </w:rPr>
      </w:pPr>
      <w:r>
        <w:rPr>
          <w:rFonts w:ascii="Arial" w:hAnsi="Arial"/>
          <w:sz w:val="20"/>
          <w:lang w:val="en-US"/>
        </w:rPr>
        <w:br w:type="page"/>
      </w:r>
    </w:p>
    <w:p w14:paraId="733C1059" w14:textId="22753054" w:rsidR="007F607C" w:rsidRDefault="003E0652" w:rsidP="003E0652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699BB6CA" w14:textId="56AE4FF7" w:rsidR="00E72470" w:rsidRDefault="003E0652" w:rsidP="00627E84">
      <w:pPr>
        <w:pStyle w:val="ListParagraph"/>
        <w:numPr>
          <w:ilvl w:val="0"/>
          <w:numId w:val="38"/>
        </w:numPr>
        <w:rPr>
          <w:rFonts w:ascii="Arial" w:hAnsi="Arial"/>
          <w:sz w:val="20"/>
          <w:lang w:val="en-US"/>
        </w:rPr>
      </w:pPr>
      <w:proofErr w:type="spellStart"/>
      <w:r>
        <w:rPr>
          <w:rFonts w:ascii="Arial" w:hAnsi="Arial"/>
          <w:sz w:val="20"/>
          <w:lang w:val="en-US"/>
        </w:rPr>
        <w:t>Bao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gồm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thông</w:t>
      </w:r>
      <w:proofErr w:type="spellEnd"/>
      <w:r>
        <w:rPr>
          <w:rFonts w:ascii="Arial" w:hAnsi="Arial"/>
          <w:sz w:val="20"/>
          <w:lang w:val="en-US"/>
        </w:rPr>
        <w:t xml:space="preserve"> tin </w:t>
      </w:r>
      <w:proofErr w:type="spellStart"/>
      <w:r>
        <w:rPr>
          <w:rFonts w:ascii="Arial" w:hAnsi="Arial"/>
          <w:sz w:val="20"/>
          <w:lang w:val="en-US"/>
        </w:rPr>
        <w:t>nhân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viên</w:t>
      </w:r>
      <w:proofErr w:type="spellEnd"/>
      <w:r>
        <w:rPr>
          <w:rFonts w:ascii="Arial" w:hAnsi="Arial"/>
          <w:sz w:val="20"/>
          <w:lang w:val="en-US"/>
        </w:rPr>
        <w:t xml:space="preserve">, </w:t>
      </w:r>
      <w:proofErr w:type="spellStart"/>
      <w:r>
        <w:rPr>
          <w:rFonts w:ascii="Arial" w:hAnsi="Arial"/>
          <w:sz w:val="20"/>
          <w:lang w:val="en-US"/>
        </w:rPr>
        <w:t>thời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gian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và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loại</w:t>
      </w:r>
      <w:proofErr w:type="spellEnd"/>
      <w:r>
        <w:rPr>
          <w:rFonts w:ascii="Arial" w:hAnsi="Arial"/>
          <w:sz w:val="20"/>
          <w:lang w:val="en-US"/>
        </w:rPr>
        <w:t xml:space="preserve"> order (order/ order </w:t>
      </w:r>
      <w:proofErr w:type="spellStart"/>
      <w:r>
        <w:rPr>
          <w:rFonts w:ascii="Arial" w:hAnsi="Arial"/>
          <w:sz w:val="20"/>
          <w:lang w:val="en-US"/>
        </w:rPr>
        <w:t>bằng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bàn</w:t>
      </w:r>
      <w:proofErr w:type="spellEnd"/>
      <w:r>
        <w:rPr>
          <w:rFonts w:ascii="Arial" w:hAnsi="Arial"/>
          <w:sz w:val="20"/>
          <w:lang w:val="en-US"/>
        </w:rPr>
        <w:t xml:space="preserve">), </w:t>
      </w:r>
      <w:proofErr w:type="spellStart"/>
      <w:r>
        <w:rPr>
          <w:rFonts w:ascii="Arial" w:hAnsi="Arial"/>
          <w:sz w:val="20"/>
          <w:lang w:val="en-US"/>
        </w:rPr>
        <w:t>giá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và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khuyến</w:t>
      </w:r>
      <w:proofErr w:type="spellEnd"/>
      <w:r>
        <w:rPr>
          <w:rFonts w:ascii="Arial" w:hAnsi="Arial"/>
          <w:sz w:val="20"/>
          <w:lang w:val="en-US"/>
        </w:rPr>
        <w:t xml:space="preserve"> </w:t>
      </w:r>
      <w:proofErr w:type="spellStart"/>
      <w:r>
        <w:rPr>
          <w:rFonts w:ascii="Arial" w:hAnsi="Arial"/>
          <w:sz w:val="20"/>
          <w:lang w:val="en-US"/>
        </w:rPr>
        <w:t>mãi</w:t>
      </w:r>
      <w:proofErr w:type="spellEnd"/>
      <w:r>
        <w:rPr>
          <w:rFonts w:ascii="Arial" w:hAnsi="Arial"/>
          <w:sz w:val="20"/>
          <w:lang w:val="en-US"/>
        </w:rPr>
        <w:t>.</w:t>
      </w:r>
      <w:r w:rsidR="00FC35F4" w:rsidRPr="00FC35F4">
        <w:rPr>
          <w:lang w:val="en-US"/>
        </w:rPr>
        <mc:AlternateContent>
          <mc:Choice Requires="wps">
            <w:drawing>
              <wp:anchor distT="45720" distB="45720" distL="114300" distR="114300" simplePos="0" relativeHeight="251688448" behindDoc="0" locked="0" layoutInCell="1" allowOverlap="1" wp14:anchorId="52CF23A1" wp14:editId="7B5002D4">
                <wp:simplePos x="0" y="0"/>
                <wp:positionH relativeFrom="column">
                  <wp:posOffset>2354532</wp:posOffset>
                </wp:positionH>
                <wp:positionV relativeFrom="paragraph">
                  <wp:posOffset>2692053</wp:posOffset>
                </wp:positionV>
                <wp:extent cx="1600200" cy="1009015"/>
                <wp:effectExtent l="0" t="0" r="19050" b="1968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009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8F719" w14:textId="1E50794E" w:rsidR="00FC35F4" w:rsidRDefault="00FC35F4" w:rsidP="00FC35F4">
                            <w:proofErr w:type="spellStart"/>
                            <w:r>
                              <w:rPr>
                                <w:lang w:val="en-US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click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nút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“Thanh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”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dialog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thanh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code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giảm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F23A1" id="_x0000_s1028" type="#_x0000_t202" style="position:absolute;left:0;text-align:left;margin-left:185.4pt;margin-top:211.95pt;width:126pt;height:79.45pt;z-index:251688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">
                <v:textbox>
                  <w:txbxContent>
                    <w:p w14:paraId="30F8F719" w14:textId="1E50794E" w:rsidR="00FC35F4" w:rsidRDefault="00FC35F4" w:rsidP="00FC35F4">
                      <w:proofErr w:type="spellStart"/>
                      <w:r>
                        <w:rPr>
                          <w:lang w:val="en-US"/>
                        </w:rPr>
                        <w:t>Khi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click </w:t>
                      </w:r>
                      <w:proofErr w:type="spellStart"/>
                      <w:r>
                        <w:rPr>
                          <w:lang w:val="en-US"/>
                        </w:rPr>
                        <w:t>nút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“Thanh </w:t>
                      </w:r>
                      <w:proofErr w:type="spellStart"/>
                      <w:r>
                        <w:rPr>
                          <w:lang w:val="en-US"/>
                        </w:rPr>
                        <w:t>toán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” </w:t>
                      </w:r>
                      <w:proofErr w:type="spellStart"/>
                      <w:r>
                        <w:rPr>
                          <w:lang w:val="en-US"/>
                        </w:rPr>
                        <w:t>mở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dialog </w:t>
                      </w:r>
                      <w:proofErr w:type="spellStart"/>
                      <w:r>
                        <w:rPr>
                          <w:lang w:val="en-US"/>
                        </w:rPr>
                        <w:t>để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thanh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toán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và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thể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mã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code </w:t>
                      </w:r>
                      <w:proofErr w:type="spellStart"/>
                      <w:r>
                        <w:rPr>
                          <w:lang w:val="en-US"/>
                        </w:rPr>
                        <w:t>để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thêm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giảm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giá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35F4" w:rsidRPr="00FC35F4">
        <w:rPr>
          <w:lang w:val="en-US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54F6755A" wp14:editId="2919E777">
                <wp:simplePos x="0" y="0"/>
                <wp:positionH relativeFrom="column">
                  <wp:posOffset>2070340</wp:posOffset>
                </wp:positionH>
                <wp:positionV relativeFrom="paragraph">
                  <wp:posOffset>2537100</wp:posOffset>
                </wp:positionV>
                <wp:extent cx="2191109" cy="1429121"/>
                <wp:effectExtent l="38100" t="38100" r="5715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1109" cy="1429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496E6" id="Straight Arrow Connector 25" o:spid="_x0000_s1026" type="#_x0000_t32" style="position:absolute;margin-left:163pt;margin-top:199.75pt;width:172.55pt;height:112.55pt;flip:y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C35F4" w:rsidRPr="00FC35F4">
        <w:rPr>
          <w:noProof/>
          <w:lang w:val="en-US"/>
        </w:rPr>
        <w:drawing>
          <wp:anchor distT="0" distB="0" distL="114300" distR="114300" simplePos="0" relativeHeight="251508224" behindDoc="0" locked="0" layoutInCell="1" allowOverlap="1" wp14:anchorId="335EFA5F" wp14:editId="05A59AD9">
            <wp:simplePos x="0" y="0"/>
            <wp:positionH relativeFrom="column">
              <wp:posOffset>4131670</wp:posOffset>
            </wp:positionH>
            <wp:positionV relativeFrom="paragraph">
              <wp:posOffset>500775</wp:posOffset>
            </wp:positionV>
            <wp:extent cx="1924484" cy="3847303"/>
            <wp:effectExtent l="0" t="0" r="0" b="1270"/>
            <wp:wrapNone/>
            <wp:docPr id="24" name="Picture 24" descr="C:\Users\DELL\Desktop\Screenshot_20200825-16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Screenshot_20200825-16115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84" cy="384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5F4" w:rsidRPr="003E0652">
        <w:rPr>
          <w:noProof/>
          <w:lang w:val="en-US"/>
        </w:rPr>
        <w:drawing>
          <wp:anchor distT="0" distB="0" distL="114300" distR="114300" simplePos="0" relativeHeight="251495936" behindDoc="0" locked="0" layoutInCell="1" allowOverlap="1" wp14:anchorId="33E0C76B" wp14:editId="59CB8132">
            <wp:simplePos x="0" y="0"/>
            <wp:positionH relativeFrom="column">
              <wp:posOffset>310551</wp:posOffset>
            </wp:positionH>
            <wp:positionV relativeFrom="paragraph">
              <wp:posOffset>587531</wp:posOffset>
            </wp:positionV>
            <wp:extent cx="1954769" cy="3907850"/>
            <wp:effectExtent l="0" t="0" r="7620" b="0"/>
            <wp:wrapNone/>
            <wp:docPr id="20" name="Picture 20" descr="C:\Users\DELL\Desktop\Screenshot_20200825-161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Screenshot_20200825-16115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59" cy="391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60405" w14:textId="77777777" w:rsidR="00E72470" w:rsidRPr="00E72470" w:rsidRDefault="00E72470" w:rsidP="00E72470">
      <w:pPr>
        <w:rPr>
          <w:lang w:val="en-US"/>
        </w:rPr>
      </w:pPr>
    </w:p>
    <w:p w14:paraId="44D75876" w14:textId="77777777" w:rsidR="00E72470" w:rsidRPr="00E72470" w:rsidRDefault="00E72470" w:rsidP="00E72470">
      <w:pPr>
        <w:rPr>
          <w:lang w:val="en-US"/>
        </w:rPr>
      </w:pPr>
    </w:p>
    <w:p w14:paraId="311EF309" w14:textId="77777777" w:rsidR="00E72470" w:rsidRPr="00E72470" w:rsidRDefault="00E72470" w:rsidP="00E72470">
      <w:pPr>
        <w:rPr>
          <w:lang w:val="en-US"/>
        </w:rPr>
      </w:pPr>
    </w:p>
    <w:p w14:paraId="4106C6C9" w14:textId="77777777" w:rsidR="00E72470" w:rsidRPr="00E72470" w:rsidRDefault="00E72470" w:rsidP="00E72470">
      <w:pPr>
        <w:rPr>
          <w:lang w:val="en-US"/>
        </w:rPr>
      </w:pPr>
    </w:p>
    <w:p w14:paraId="23727396" w14:textId="3DA7AA00" w:rsidR="00E72470" w:rsidRPr="00E72470" w:rsidRDefault="00E72470" w:rsidP="00E72470">
      <w:pPr>
        <w:rPr>
          <w:lang w:val="en-US"/>
        </w:rPr>
      </w:pPr>
    </w:p>
    <w:p w14:paraId="5433542F" w14:textId="77777777" w:rsidR="00E72470" w:rsidRPr="00E72470" w:rsidRDefault="00E72470" w:rsidP="00E72470">
      <w:pPr>
        <w:rPr>
          <w:lang w:val="en-US"/>
        </w:rPr>
      </w:pPr>
    </w:p>
    <w:p w14:paraId="115C38A6" w14:textId="77777777" w:rsidR="00E72470" w:rsidRPr="00E72470" w:rsidRDefault="00E72470" w:rsidP="00E72470">
      <w:pPr>
        <w:rPr>
          <w:lang w:val="en-US"/>
        </w:rPr>
      </w:pPr>
    </w:p>
    <w:p w14:paraId="0DC74246" w14:textId="37C9BAFD" w:rsidR="00E72470" w:rsidRPr="00E72470" w:rsidRDefault="00E72470" w:rsidP="00E72470">
      <w:pPr>
        <w:rPr>
          <w:lang w:val="en-US"/>
        </w:rPr>
      </w:pPr>
    </w:p>
    <w:p w14:paraId="120DB3BF" w14:textId="77777777" w:rsidR="00E72470" w:rsidRPr="00E72470" w:rsidRDefault="00E72470" w:rsidP="00E72470">
      <w:pPr>
        <w:rPr>
          <w:lang w:val="en-US"/>
        </w:rPr>
      </w:pPr>
    </w:p>
    <w:p w14:paraId="71C10AE7" w14:textId="244435D5" w:rsidR="00E72470" w:rsidRPr="00E72470" w:rsidRDefault="00E72470" w:rsidP="00E72470">
      <w:pPr>
        <w:rPr>
          <w:lang w:val="en-US"/>
        </w:rPr>
      </w:pPr>
    </w:p>
    <w:p w14:paraId="575D3BAA" w14:textId="2ABEFB4D" w:rsidR="00E72470" w:rsidRPr="00E72470" w:rsidRDefault="00E72470" w:rsidP="00E72470">
      <w:pPr>
        <w:rPr>
          <w:lang w:val="en-US"/>
        </w:rPr>
      </w:pPr>
    </w:p>
    <w:p w14:paraId="1A5AD6CD" w14:textId="4C774ECC" w:rsidR="00E72470" w:rsidRPr="00E72470" w:rsidRDefault="00E72470" w:rsidP="00E72470">
      <w:pPr>
        <w:rPr>
          <w:lang w:val="en-US"/>
        </w:rPr>
      </w:pPr>
    </w:p>
    <w:p w14:paraId="56DB8471" w14:textId="77777777" w:rsidR="00E72470" w:rsidRPr="00E72470" w:rsidRDefault="00E72470" w:rsidP="00E72470">
      <w:pPr>
        <w:rPr>
          <w:lang w:val="en-US"/>
        </w:rPr>
      </w:pPr>
    </w:p>
    <w:p w14:paraId="1EDB6FE0" w14:textId="7D4599DC" w:rsidR="00E72470" w:rsidRPr="00E72470" w:rsidRDefault="00E72470" w:rsidP="00E72470">
      <w:pPr>
        <w:rPr>
          <w:lang w:val="en-US"/>
        </w:rPr>
      </w:pPr>
    </w:p>
    <w:p w14:paraId="65F5307E" w14:textId="075AF0D4" w:rsidR="00E72470" w:rsidRPr="00E72470" w:rsidRDefault="00E72470" w:rsidP="00E72470">
      <w:pPr>
        <w:rPr>
          <w:lang w:val="en-US"/>
        </w:rPr>
      </w:pPr>
    </w:p>
    <w:p w14:paraId="12595E6B" w14:textId="04EB37C4" w:rsidR="00E72470" w:rsidRPr="00E72470" w:rsidRDefault="00E72470" w:rsidP="00E72470">
      <w:pPr>
        <w:rPr>
          <w:lang w:val="en-US"/>
        </w:rPr>
      </w:pPr>
    </w:p>
    <w:p w14:paraId="3F50877E" w14:textId="77777777" w:rsidR="00E72470" w:rsidRPr="00E72470" w:rsidRDefault="00E72470" w:rsidP="00E72470">
      <w:pPr>
        <w:rPr>
          <w:lang w:val="en-US"/>
        </w:rPr>
      </w:pPr>
    </w:p>
    <w:p w14:paraId="0E2168E9" w14:textId="77777777" w:rsidR="00E72470" w:rsidRPr="00E72470" w:rsidRDefault="00E72470" w:rsidP="00E72470">
      <w:pPr>
        <w:rPr>
          <w:lang w:val="en-US"/>
        </w:rPr>
      </w:pPr>
    </w:p>
    <w:p w14:paraId="65C37138" w14:textId="52DC8EDE" w:rsidR="00E72470" w:rsidRPr="00E72470" w:rsidRDefault="00E72470" w:rsidP="00E72470">
      <w:pPr>
        <w:rPr>
          <w:lang w:val="en-US"/>
        </w:rPr>
      </w:pPr>
    </w:p>
    <w:p w14:paraId="19FCAEF2" w14:textId="77777777" w:rsidR="00E72470" w:rsidRPr="00E72470" w:rsidRDefault="00E72470" w:rsidP="00E72470">
      <w:pPr>
        <w:rPr>
          <w:lang w:val="en-US"/>
        </w:rPr>
      </w:pPr>
    </w:p>
    <w:p w14:paraId="08726F98" w14:textId="35BD948E" w:rsidR="00E72470" w:rsidRPr="00E72470" w:rsidRDefault="00E72470" w:rsidP="00E72470">
      <w:pPr>
        <w:rPr>
          <w:lang w:val="en-US"/>
        </w:rPr>
      </w:pPr>
    </w:p>
    <w:p w14:paraId="2D14F341" w14:textId="77777777" w:rsidR="00E72470" w:rsidRPr="00E72470" w:rsidRDefault="00E72470" w:rsidP="00E72470">
      <w:pPr>
        <w:rPr>
          <w:lang w:val="en-US"/>
        </w:rPr>
      </w:pPr>
    </w:p>
    <w:p w14:paraId="76B0B8A5" w14:textId="0E847393" w:rsidR="00E72470" w:rsidRPr="00E72470" w:rsidRDefault="00E72470" w:rsidP="00E72470">
      <w:pPr>
        <w:rPr>
          <w:lang w:val="en-US"/>
        </w:rPr>
      </w:pPr>
    </w:p>
    <w:p w14:paraId="021B05D8" w14:textId="77777777" w:rsidR="00E72470" w:rsidRPr="00E72470" w:rsidRDefault="00E72470" w:rsidP="00E72470">
      <w:pPr>
        <w:rPr>
          <w:lang w:val="en-US"/>
        </w:rPr>
      </w:pPr>
    </w:p>
    <w:p w14:paraId="00FB2436" w14:textId="393BD9E2" w:rsidR="00E72470" w:rsidRPr="00E72470" w:rsidRDefault="00E72470" w:rsidP="00E72470">
      <w:pPr>
        <w:rPr>
          <w:lang w:val="en-US"/>
        </w:rPr>
      </w:pPr>
    </w:p>
    <w:p w14:paraId="1349C479" w14:textId="743B05D8" w:rsidR="00E72470" w:rsidRPr="00E72470" w:rsidRDefault="00E72470" w:rsidP="00E72470">
      <w:pPr>
        <w:rPr>
          <w:lang w:val="en-US"/>
        </w:rPr>
      </w:pPr>
    </w:p>
    <w:p w14:paraId="783EA313" w14:textId="5167BB83" w:rsidR="00E72470" w:rsidRDefault="00E72470" w:rsidP="00E72470">
      <w:pPr>
        <w:rPr>
          <w:lang w:val="en-US"/>
        </w:rPr>
      </w:pPr>
    </w:p>
    <w:p w14:paraId="5ED5C145" w14:textId="312A6A27" w:rsidR="00E72470" w:rsidRDefault="00E72470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337174F" w14:textId="6A11BE57" w:rsidR="00E72470" w:rsidRDefault="00E72470" w:rsidP="00E72470">
      <w:pPr>
        <w:rPr>
          <w:lang w:val="en-US"/>
        </w:rPr>
      </w:pPr>
    </w:p>
    <w:p w14:paraId="2D0415CB" w14:textId="6A0B90DF" w:rsidR="003E0652" w:rsidRDefault="00E72470" w:rsidP="00E72470">
      <w:pPr>
        <w:pStyle w:val="Heading2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Order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</w:p>
    <w:p w14:paraId="6AD12916" w14:textId="53498D6D" w:rsidR="00E72470" w:rsidRPr="005314F2" w:rsidRDefault="00E72470" w:rsidP="00E72470">
      <w:pPr>
        <w:pStyle w:val="Heading2"/>
        <w:numPr>
          <w:ilvl w:val="0"/>
          <w:numId w:val="38"/>
        </w:numPr>
        <w:rPr>
          <w:b w:val="0"/>
          <w:lang w:val="en-US"/>
        </w:rPr>
      </w:pPr>
      <w:r w:rsidRPr="005314F2">
        <w:rPr>
          <w:b w:val="0"/>
          <w:lang w:val="en-US"/>
        </w:rPr>
        <mc:AlternateContent>
          <mc:Choice Requires="wps">
            <w:drawing>
              <wp:anchor distT="45720" distB="45720" distL="114300" distR="114300" simplePos="0" relativeHeight="252024320" behindDoc="0" locked="0" layoutInCell="1" allowOverlap="1" wp14:anchorId="356AA3B4" wp14:editId="1DFB03BB">
                <wp:simplePos x="0" y="0"/>
                <wp:positionH relativeFrom="column">
                  <wp:posOffset>2475182</wp:posOffset>
                </wp:positionH>
                <wp:positionV relativeFrom="paragraph">
                  <wp:posOffset>1825110</wp:posOffset>
                </wp:positionV>
                <wp:extent cx="1500505" cy="896620"/>
                <wp:effectExtent l="0" t="0" r="23495" b="1778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89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C61E0" w14:textId="24AB84D0" w:rsidR="00E72470" w:rsidRDefault="00E72470" w:rsidP="00E72470">
                            <w:proofErr w:type="spellStart"/>
                            <w:r>
                              <w:rPr>
                                <w:lang w:val="en-US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click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giữ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item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thì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Dialog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/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Gọp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bàn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AA3B4" id="_x0000_s1029" type="#_x0000_t202" style="position:absolute;left:0;text-align:left;margin-left:194.9pt;margin-top:143.7pt;width:118.15pt;height:70.6pt;z-index:25202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">
                <v:textbox>
                  <w:txbxContent>
                    <w:p w14:paraId="541C61E0" w14:textId="24AB84D0" w:rsidR="00E72470" w:rsidRDefault="00E72470" w:rsidP="00E72470">
                      <w:proofErr w:type="spellStart"/>
                      <w:r>
                        <w:rPr>
                          <w:lang w:val="en-US"/>
                        </w:rPr>
                        <w:t>Khi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click </w:t>
                      </w:r>
                      <w:proofErr w:type="spellStart"/>
                      <w:r>
                        <w:rPr>
                          <w:lang w:val="en-US"/>
                        </w:rPr>
                        <w:t>và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giữ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vào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item </w:t>
                      </w:r>
                      <w:proofErr w:type="spellStart"/>
                      <w:r>
                        <w:rPr>
                          <w:lang w:val="en-US"/>
                        </w:rPr>
                        <w:t>thì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mở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Dialog </w:t>
                      </w:r>
                      <w:proofErr w:type="spellStart"/>
                      <w:r>
                        <w:rPr>
                          <w:lang w:val="en-US"/>
                        </w:rPr>
                        <w:t>để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Chuyển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/ </w:t>
                      </w:r>
                      <w:proofErr w:type="spellStart"/>
                      <w:r>
                        <w:rPr>
                          <w:lang w:val="en-US"/>
                        </w:rPr>
                        <w:t>Gọp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bàn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314F2">
        <w:rPr>
          <w:b w:val="0"/>
          <w:lang w:val="en-US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334BDDFE" wp14:editId="7F3229E2">
                <wp:simplePos x="0" y="0"/>
                <wp:positionH relativeFrom="column">
                  <wp:posOffset>1043796</wp:posOffset>
                </wp:positionH>
                <wp:positionV relativeFrom="paragraph">
                  <wp:posOffset>2021096</wp:posOffset>
                </wp:positionV>
                <wp:extent cx="3251883" cy="301925"/>
                <wp:effectExtent l="38100" t="38100" r="62865" b="11747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883" cy="30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E3154" id="Straight Arrow Connector 37" o:spid="_x0000_s1026" type="#_x0000_t32" style="position:absolute;margin-left:82.2pt;margin-top:159.15pt;width:256.05pt;height:23.7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5314F2">
        <w:rPr>
          <w:b w:val="0"/>
          <w:noProof/>
          <w:lang w:val="en-US"/>
        </w:rPr>
        <w:drawing>
          <wp:anchor distT="0" distB="0" distL="114300" distR="114300" simplePos="0" relativeHeight="251757056" behindDoc="0" locked="0" layoutInCell="1" allowOverlap="1" wp14:anchorId="73548F3B" wp14:editId="50DEB734">
            <wp:simplePos x="0" y="0"/>
            <wp:positionH relativeFrom="column">
              <wp:posOffset>4061460</wp:posOffset>
            </wp:positionH>
            <wp:positionV relativeFrom="paragraph">
              <wp:posOffset>501506</wp:posOffset>
            </wp:positionV>
            <wp:extent cx="2019789" cy="4037833"/>
            <wp:effectExtent l="0" t="0" r="0" b="1270"/>
            <wp:wrapNone/>
            <wp:docPr id="36" name="Picture 36" descr="C:\Users\DELL\Desktop\Screenshot_20200825-163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Screenshot_20200825-16345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789" cy="403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4F2">
        <w:rPr>
          <w:b w:val="0"/>
          <w:noProof/>
          <w:lang w:val="en-US"/>
        </w:rPr>
        <w:drawing>
          <wp:anchor distT="0" distB="0" distL="114300" distR="114300" simplePos="0" relativeHeight="251741696" behindDoc="0" locked="0" layoutInCell="1" allowOverlap="1" wp14:anchorId="2FBD4DD0" wp14:editId="47C370D4">
            <wp:simplePos x="0" y="0"/>
            <wp:positionH relativeFrom="column">
              <wp:posOffset>85725</wp:posOffset>
            </wp:positionH>
            <wp:positionV relativeFrom="paragraph">
              <wp:posOffset>504682</wp:posOffset>
            </wp:positionV>
            <wp:extent cx="2130425" cy="4260215"/>
            <wp:effectExtent l="0" t="0" r="3175" b="6985"/>
            <wp:wrapNone/>
            <wp:docPr id="33" name="Picture 33" descr="C:\Users\DELL\Desktop\Screenshot_20200825-16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Screenshot_20200825-161235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314F2">
        <w:rPr>
          <w:b w:val="0"/>
          <w:lang w:val="en-US"/>
        </w:rPr>
        <w:t>Khi</w:t>
      </w:r>
      <w:proofErr w:type="spellEnd"/>
      <w:r w:rsidRPr="005314F2">
        <w:rPr>
          <w:b w:val="0"/>
          <w:lang w:val="en-US"/>
        </w:rPr>
        <w:t xml:space="preserve"> click </w:t>
      </w:r>
      <w:proofErr w:type="spellStart"/>
      <w:r w:rsidRPr="005314F2">
        <w:rPr>
          <w:b w:val="0"/>
          <w:lang w:val="en-US"/>
        </w:rPr>
        <w:t>vào</w:t>
      </w:r>
      <w:proofErr w:type="spellEnd"/>
      <w:r w:rsidRPr="005314F2">
        <w:rPr>
          <w:b w:val="0"/>
          <w:lang w:val="en-US"/>
        </w:rPr>
        <w:t xml:space="preserve"> item </w:t>
      </w:r>
      <w:proofErr w:type="spellStart"/>
      <w:r w:rsidRPr="005314F2">
        <w:rPr>
          <w:b w:val="0"/>
          <w:lang w:val="en-US"/>
        </w:rPr>
        <w:t>thì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mở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ra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màn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hình</w:t>
      </w:r>
      <w:proofErr w:type="spellEnd"/>
      <w:r w:rsidRPr="005314F2">
        <w:rPr>
          <w:b w:val="0"/>
          <w:lang w:val="en-US"/>
        </w:rPr>
        <w:t xml:space="preserve"> Order </w:t>
      </w:r>
      <w:proofErr w:type="spellStart"/>
      <w:r w:rsidRPr="005314F2">
        <w:rPr>
          <w:b w:val="0"/>
          <w:lang w:val="en-US"/>
        </w:rPr>
        <w:t>và</w:t>
      </w:r>
      <w:proofErr w:type="spellEnd"/>
      <w:r w:rsidRPr="005314F2">
        <w:rPr>
          <w:b w:val="0"/>
          <w:lang w:val="en-US"/>
        </w:rPr>
        <w:t xml:space="preserve"> load </w:t>
      </w:r>
      <w:proofErr w:type="spellStart"/>
      <w:r w:rsidRPr="005314F2">
        <w:rPr>
          <w:b w:val="0"/>
          <w:lang w:val="en-US"/>
        </w:rPr>
        <w:t>danh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sách</w:t>
      </w:r>
      <w:proofErr w:type="spellEnd"/>
      <w:r w:rsidRPr="005314F2">
        <w:rPr>
          <w:b w:val="0"/>
          <w:lang w:val="en-US"/>
        </w:rPr>
        <w:t xml:space="preserve"> order </w:t>
      </w:r>
      <w:proofErr w:type="spellStart"/>
      <w:r w:rsidRPr="005314F2">
        <w:rPr>
          <w:b w:val="0"/>
          <w:lang w:val="en-US"/>
        </w:rPr>
        <w:t>cho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bàn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hiện</w:t>
      </w:r>
      <w:bookmarkStart w:id="8" w:name="_GoBack"/>
      <w:bookmarkEnd w:id="8"/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tại</w:t>
      </w:r>
      <w:proofErr w:type="spellEnd"/>
      <w:r w:rsidRPr="005314F2">
        <w:rPr>
          <w:b w:val="0"/>
          <w:lang w:val="en-US"/>
        </w:rPr>
        <w:t xml:space="preserve"> </w:t>
      </w:r>
      <w:proofErr w:type="spellStart"/>
      <w:r w:rsidRPr="005314F2">
        <w:rPr>
          <w:b w:val="0"/>
          <w:lang w:val="en-US"/>
        </w:rPr>
        <w:t>đó</w:t>
      </w:r>
      <w:proofErr w:type="spellEnd"/>
      <w:r w:rsidRPr="005314F2">
        <w:rPr>
          <w:b w:val="0"/>
          <w:lang w:val="en-US"/>
        </w:rPr>
        <w:t>.</w:t>
      </w:r>
    </w:p>
    <w:sectPr w:rsidR="00E72470" w:rsidRPr="005314F2" w:rsidSect="00795933">
      <w:headerReference w:type="default" r:id="rId41"/>
      <w:footerReference w:type="default" r:id="rId42"/>
      <w:type w:val="continuous"/>
      <w:pgSz w:w="11907" w:h="16839" w:code="9"/>
      <w:pgMar w:top="1440" w:right="1440" w:bottom="1440" w:left="1440" w:header="720" w:footer="720" w:gutter="0"/>
      <w:pgNumType w:start="9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301D60" w14:textId="77777777" w:rsidR="00BB4CA6" w:rsidRDefault="00BB4CA6">
      <w:r>
        <w:separator/>
      </w:r>
    </w:p>
  </w:endnote>
  <w:endnote w:type="continuationSeparator" w:id="0">
    <w:p w14:paraId="54CCB838" w14:textId="77777777" w:rsidR="00BB4CA6" w:rsidRDefault="00BB4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8460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2A1D94" w14:textId="762D1BC6" w:rsidR="00337548" w:rsidRDefault="003375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0150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3B4E1E42" w14:textId="77777777" w:rsidR="00337548" w:rsidRDefault="003375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E19416" w14:textId="77777777" w:rsidR="00BB4CA6" w:rsidRDefault="00BB4CA6">
      <w:r>
        <w:separator/>
      </w:r>
    </w:p>
  </w:footnote>
  <w:footnote w:type="continuationSeparator" w:id="0">
    <w:p w14:paraId="73B8DB44" w14:textId="77777777" w:rsidR="00BB4CA6" w:rsidRDefault="00BB4C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2AB1D" w14:textId="77777777" w:rsidR="00337548" w:rsidRDefault="00337548">
    <w:r w:rsidRPr="004257CD">
      <w:rPr>
        <w:noProof/>
        <w:lang w:val="en-US"/>
      </w:rPr>
      <w:drawing>
        <wp:anchor distT="0" distB="0" distL="114300" distR="114300" simplePos="0" relativeHeight="251657216" behindDoc="1" locked="0" layoutInCell="1" allowOverlap="1" wp14:anchorId="3F0B0AF2" wp14:editId="25AFCCF1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23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337548" w14:paraId="445D29C4" w14:textId="77777777" w:rsidTr="008D3541">
      <w:tc>
        <w:tcPr>
          <w:tcW w:w="6623" w:type="dxa"/>
          <w:shd w:val="clear" w:color="auto" w:fill="auto"/>
        </w:tcPr>
        <w:p w14:paraId="5D5B3859" w14:textId="1E4D8CD8" w:rsidR="00B815C9" w:rsidRPr="008D3541" w:rsidRDefault="00B815C9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Quản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lý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quán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cà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phê</w:t>
          </w:r>
          <w:proofErr w:type="spellEnd"/>
        </w:p>
      </w:tc>
      <w:tc>
        <w:tcPr>
          <w:tcW w:w="2845" w:type="dxa"/>
          <w:shd w:val="clear" w:color="auto" w:fill="auto"/>
        </w:tcPr>
        <w:p w14:paraId="0F8D8CBF" w14:textId="20EB1A00" w:rsidR="00337548" w:rsidRPr="008D3541" w:rsidRDefault="00337548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Pr="008D3541">
            <w:rPr>
              <w:color w:val="0000FF"/>
              <w:lang w:val="en-US"/>
            </w:rPr>
            <w:t>&lt;</w:t>
          </w:r>
          <w:r>
            <w:rPr>
              <w:color w:val="0000FF"/>
              <w:lang w:val="en-US"/>
            </w:rPr>
            <w:t>1.</w:t>
          </w:r>
          <w:r w:rsidR="008E6C13">
            <w:rPr>
              <w:color w:val="0000FF"/>
              <w:lang w:val="en-US"/>
            </w:rPr>
            <w:t>1</w:t>
          </w:r>
          <w:r w:rsidRPr="008D3541">
            <w:rPr>
              <w:color w:val="0000FF"/>
              <w:lang w:val="en-US"/>
            </w:rPr>
            <w:t>&gt;</w:t>
          </w:r>
        </w:p>
      </w:tc>
    </w:tr>
    <w:tr w:rsidR="00337548" w14:paraId="147D8022" w14:textId="77777777" w:rsidTr="008D3541">
      <w:tc>
        <w:tcPr>
          <w:tcW w:w="6623" w:type="dxa"/>
          <w:shd w:val="clear" w:color="auto" w:fill="auto"/>
        </w:tcPr>
        <w:p w14:paraId="45182EC0" w14:textId="77777777" w:rsidR="00337548" w:rsidRPr="008D3541" w:rsidRDefault="00337548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giao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4BC660D4" w14:textId="72258CB6" w:rsidR="00337548" w:rsidRPr="008D3541" w:rsidRDefault="00337548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Pr="008D3541">
            <w:rPr>
              <w:color w:val="0000FF"/>
              <w:lang w:val="en-US"/>
            </w:rPr>
            <w:t>&lt;</w:t>
          </w:r>
          <w:r w:rsidR="00B815C9">
            <w:rPr>
              <w:color w:val="0000FF"/>
              <w:lang w:val="en-US"/>
            </w:rPr>
            <w:t>24/08</w:t>
          </w:r>
          <w:r w:rsidRPr="008D3541">
            <w:rPr>
              <w:color w:val="0000FF"/>
              <w:lang w:val="en-US"/>
            </w:rPr>
            <w:t>/</w:t>
          </w:r>
          <w:r>
            <w:rPr>
              <w:color w:val="0000FF"/>
              <w:lang w:val="en-US"/>
            </w:rPr>
            <w:t>2020</w:t>
          </w:r>
          <w:r w:rsidRPr="008D3541">
            <w:rPr>
              <w:color w:val="0000FF"/>
              <w:lang w:val="en-US"/>
            </w:rPr>
            <w:t>&gt;</w:t>
          </w:r>
        </w:p>
      </w:tc>
    </w:tr>
  </w:tbl>
  <w:p w14:paraId="2DA94709" w14:textId="77777777" w:rsidR="00337548" w:rsidRPr="007A1DE8" w:rsidRDefault="0033754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4875D65"/>
    <w:multiLevelType w:val="hybridMultilevel"/>
    <w:tmpl w:val="5198CF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D070A8"/>
    <w:multiLevelType w:val="hybridMultilevel"/>
    <w:tmpl w:val="69DEC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C941912"/>
    <w:multiLevelType w:val="hybridMultilevel"/>
    <w:tmpl w:val="0B4834D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227B0319"/>
    <w:multiLevelType w:val="hybridMultilevel"/>
    <w:tmpl w:val="01BAB406"/>
    <w:lvl w:ilvl="0" w:tplc="9DFA2A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5D9D0BE3"/>
    <w:multiLevelType w:val="hybridMultilevel"/>
    <w:tmpl w:val="56DC8F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7BE14994"/>
    <w:multiLevelType w:val="hybridMultilevel"/>
    <w:tmpl w:val="E4B23906"/>
    <w:lvl w:ilvl="0" w:tplc="6374F9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2"/>
  </w:num>
  <w:num w:numId="4">
    <w:abstractNumId w:val="20"/>
  </w:num>
  <w:num w:numId="5">
    <w:abstractNumId w:val="23"/>
  </w:num>
  <w:num w:numId="6">
    <w:abstractNumId w:val="13"/>
  </w:num>
  <w:num w:numId="7">
    <w:abstractNumId w:val="25"/>
  </w:num>
  <w:num w:numId="8">
    <w:abstractNumId w:val="30"/>
  </w:num>
  <w:num w:numId="9">
    <w:abstractNumId w:val="16"/>
  </w:num>
  <w:num w:numId="10">
    <w:abstractNumId w:val="11"/>
  </w:num>
  <w:num w:numId="11">
    <w:abstractNumId w:val="35"/>
  </w:num>
  <w:num w:numId="12">
    <w:abstractNumId w:val="31"/>
  </w:num>
  <w:num w:numId="13">
    <w:abstractNumId w:val="29"/>
  </w:num>
  <w:num w:numId="14">
    <w:abstractNumId w:val="4"/>
  </w:num>
  <w:num w:numId="15">
    <w:abstractNumId w:val="8"/>
  </w:num>
  <w:num w:numId="16">
    <w:abstractNumId w:val="28"/>
  </w:num>
  <w:num w:numId="17">
    <w:abstractNumId w:val="33"/>
  </w:num>
  <w:num w:numId="18">
    <w:abstractNumId w:val="15"/>
  </w:num>
  <w:num w:numId="19">
    <w:abstractNumId w:val="27"/>
  </w:num>
  <w:num w:numId="20">
    <w:abstractNumId w:val="32"/>
  </w:num>
  <w:num w:numId="21">
    <w:abstractNumId w:val="34"/>
  </w:num>
  <w:num w:numId="22">
    <w:abstractNumId w:val="12"/>
  </w:num>
  <w:num w:numId="23">
    <w:abstractNumId w:val="19"/>
  </w:num>
  <w:num w:numId="24">
    <w:abstractNumId w:val="9"/>
  </w:num>
  <w:num w:numId="25">
    <w:abstractNumId w:val="7"/>
  </w:num>
  <w:num w:numId="26">
    <w:abstractNumId w:val="18"/>
  </w:num>
  <w:num w:numId="27">
    <w:abstractNumId w:val="26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0"/>
  </w:num>
  <w:num w:numId="33">
    <w:abstractNumId w:val="0"/>
  </w:num>
  <w:num w:numId="34">
    <w:abstractNumId w:val="21"/>
  </w:num>
  <w:num w:numId="35">
    <w:abstractNumId w:val="14"/>
  </w:num>
  <w:num w:numId="36">
    <w:abstractNumId w:val="10"/>
  </w:num>
  <w:num w:numId="37">
    <w:abstractNumId w:val="6"/>
  </w:num>
  <w:num w:numId="38">
    <w:abstractNumId w:val="36"/>
  </w:num>
  <w:num w:numId="39">
    <w:abstractNumId w:val="3"/>
  </w:num>
  <w:num w:numId="40">
    <w:abstractNumId w:val="24"/>
  </w:num>
  <w:num w:numId="41">
    <w:abstractNumId w:val="2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586B"/>
    <w:rsid w:val="00013FB8"/>
    <w:rsid w:val="00030AE2"/>
    <w:rsid w:val="000335AF"/>
    <w:rsid w:val="00040FDF"/>
    <w:rsid w:val="00041D37"/>
    <w:rsid w:val="00045BD8"/>
    <w:rsid w:val="000519D9"/>
    <w:rsid w:val="000679AA"/>
    <w:rsid w:val="00087A65"/>
    <w:rsid w:val="000C0CA8"/>
    <w:rsid w:val="000C0EEB"/>
    <w:rsid w:val="000D3341"/>
    <w:rsid w:val="000F4F8D"/>
    <w:rsid w:val="000F7AA9"/>
    <w:rsid w:val="00122224"/>
    <w:rsid w:val="001269DE"/>
    <w:rsid w:val="001406FA"/>
    <w:rsid w:val="00171B86"/>
    <w:rsid w:val="001B07C0"/>
    <w:rsid w:val="001C692B"/>
    <w:rsid w:val="001C74BA"/>
    <w:rsid w:val="00200DD2"/>
    <w:rsid w:val="00213ECB"/>
    <w:rsid w:val="002160F2"/>
    <w:rsid w:val="00221A67"/>
    <w:rsid w:val="002446CD"/>
    <w:rsid w:val="00244F48"/>
    <w:rsid w:val="0029393E"/>
    <w:rsid w:val="00293C98"/>
    <w:rsid w:val="002F4FCC"/>
    <w:rsid w:val="00301562"/>
    <w:rsid w:val="00306FE1"/>
    <w:rsid w:val="0031511D"/>
    <w:rsid w:val="0032007F"/>
    <w:rsid w:val="00326D17"/>
    <w:rsid w:val="00337548"/>
    <w:rsid w:val="003455A6"/>
    <w:rsid w:val="003548A8"/>
    <w:rsid w:val="003661C9"/>
    <w:rsid w:val="00367C96"/>
    <w:rsid w:val="003701D7"/>
    <w:rsid w:val="003747E6"/>
    <w:rsid w:val="00394F8E"/>
    <w:rsid w:val="003957B6"/>
    <w:rsid w:val="003C2F0F"/>
    <w:rsid w:val="003D4A10"/>
    <w:rsid w:val="003E0652"/>
    <w:rsid w:val="00404077"/>
    <w:rsid w:val="00407045"/>
    <w:rsid w:val="004176B5"/>
    <w:rsid w:val="004222FF"/>
    <w:rsid w:val="00424292"/>
    <w:rsid w:val="00424C26"/>
    <w:rsid w:val="00430C35"/>
    <w:rsid w:val="00435847"/>
    <w:rsid w:val="00440DE7"/>
    <w:rsid w:val="00464D04"/>
    <w:rsid w:val="004723B1"/>
    <w:rsid w:val="00490150"/>
    <w:rsid w:val="004B7491"/>
    <w:rsid w:val="004B7CC9"/>
    <w:rsid w:val="004C3276"/>
    <w:rsid w:val="004D1393"/>
    <w:rsid w:val="004D7398"/>
    <w:rsid w:val="004E4257"/>
    <w:rsid w:val="004F64E7"/>
    <w:rsid w:val="004F727E"/>
    <w:rsid w:val="004F72CA"/>
    <w:rsid w:val="00501A8F"/>
    <w:rsid w:val="00513A29"/>
    <w:rsid w:val="0051563F"/>
    <w:rsid w:val="00516886"/>
    <w:rsid w:val="005314F2"/>
    <w:rsid w:val="00536D1F"/>
    <w:rsid w:val="00541D48"/>
    <w:rsid w:val="00572632"/>
    <w:rsid w:val="005802A5"/>
    <w:rsid w:val="00580EAC"/>
    <w:rsid w:val="005A1118"/>
    <w:rsid w:val="005A2632"/>
    <w:rsid w:val="005B50C6"/>
    <w:rsid w:val="006044A3"/>
    <w:rsid w:val="0060493B"/>
    <w:rsid w:val="00604FAB"/>
    <w:rsid w:val="006057AA"/>
    <w:rsid w:val="0062433F"/>
    <w:rsid w:val="006257BE"/>
    <w:rsid w:val="00627E84"/>
    <w:rsid w:val="00633E0A"/>
    <w:rsid w:val="00633E62"/>
    <w:rsid w:val="006346F9"/>
    <w:rsid w:val="0064329D"/>
    <w:rsid w:val="006465E3"/>
    <w:rsid w:val="006615BD"/>
    <w:rsid w:val="00673BF9"/>
    <w:rsid w:val="00673F35"/>
    <w:rsid w:val="006855DC"/>
    <w:rsid w:val="006A1F96"/>
    <w:rsid w:val="006C4C1F"/>
    <w:rsid w:val="006C6329"/>
    <w:rsid w:val="006E420F"/>
    <w:rsid w:val="006E56E2"/>
    <w:rsid w:val="006F0833"/>
    <w:rsid w:val="006F1967"/>
    <w:rsid w:val="006F4196"/>
    <w:rsid w:val="006F6614"/>
    <w:rsid w:val="0072590C"/>
    <w:rsid w:val="007259C6"/>
    <w:rsid w:val="0072629E"/>
    <w:rsid w:val="00727816"/>
    <w:rsid w:val="007338F6"/>
    <w:rsid w:val="00740872"/>
    <w:rsid w:val="00754A9B"/>
    <w:rsid w:val="007666EB"/>
    <w:rsid w:val="00767CB6"/>
    <w:rsid w:val="00780F3A"/>
    <w:rsid w:val="00795933"/>
    <w:rsid w:val="007962E4"/>
    <w:rsid w:val="0079773D"/>
    <w:rsid w:val="007A1DE8"/>
    <w:rsid w:val="007A387A"/>
    <w:rsid w:val="007D5221"/>
    <w:rsid w:val="007D6C92"/>
    <w:rsid w:val="007E05C2"/>
    <w:rsid w:val="007F21C9"/>
    <w:rsid w:val="007F607C"/>
    <w:rsid w:val="008107C4"/>
    <w:rsid w:val="00812272"/>
    <w:rsid w:val="008243D9"/>
    <w:rsid w:val="00832814"/>
    <w:rsid w:val="00845708"/>
    <w:rsid w:val="00857E61"/>
    <w:rsid w:val="0086020E"/>
    <w:rsid w:val="0086490D"/>
    <w:rsid w:val="0088796F"/>
    <w:rsid w:val="008A118A"/>
    <w:rsid w:val="008A21E7"/>
    <w:rsid w:val="008B0E83"/>
    <w:rsid w:val="008C5E88"/>
    <w:rsid w:val="008C6EB4"/>
    <w:rsid w:val="008C6F02"/>
    <w:rsid w:val="008D3541"/>
    <w:rsid w:val="008E19F1"/>
    <w:rsid w:val="008E5E12"/>
    <w:rsid w:val="008E6C13"/>
    <w:rsid w:val="008F2D73"/>
    <w:rsid w:val="00927BA9"/>
    <w:rsid w:val="0093240C"/>
    <w:rsid w:val="00934C97"/>
    <w:rsid w:val="00984338"/>
    <w:rsid w:val="009950DC"/>
    <w:rsid w:val="0099744F"/>
    <w:rsid w:val="009B2AFC"/>
    <w:rsid w:val="009C3B2C"/>
    <w:rsid w:val="009D0AC3"/>
    <w:rsid w:val="009D0CBE"/>
    <w:rsid w:val="009D48AD"/>
    <w:rsid w:val="009F47F5"/>
    <w:rsid w:val="009F51A7"/>
    <w:rsid w:val="00A23833"/>
    <w:rsid w:val="00A44D4C"/>
    <w:rsid w:val="00A50998"/>
    <w:rsid w:val="00A544E7"/>
    <w:rsid w:val="00A56EDE"/>
    <w:rsid w:val="00A638EF"/>
    <w:rsid w:val="00A67243"/>
    <w:rsid w:val="00A94B33"/>
    <w:rsid w:val="00AB7FEC"/>
    <w:rsid w:val="00AC74E6"/>
    <w:rsid w:val="00AE5ACF"/>
    <w:rsid w:val="00AF2FBB"/>
    <w:rsid w:val="00B01901"/>
    <w:rsid w:val="00B1416B"/>
    <w:rsid w:val="00B34B87"/>
    <w:rsid w:val="00B36129"/>
    <w:rsid w:val="00B42224"/>
    <w:rsid w:val="00B426F8"/>
    <w:rsid w:val="00B56102"/>
    <w:rsid w:val="00B57501"/>
    <w:rsid w:val="00B70119"/>
    <w:rsid w:val="00B815C9"/>
    <w:rsid w:val="00B82141"/>
    <w:rsid w:val="00B83A4A"/>
    <w:rsid w:val="00B85C6F"/>
    <w:rsid w:val="00B871C5"/>
    <w:rsid w:val="00B926D5"/>
    <w:rsid w:val="00BB4CA6"/>
    <w:rsid w:val="00BB5444"/>
    <w:rsid w:val="00BD1E98"/>
    <w:rsid w:val="00BF42E2"/>
    <w:rsid w:val="00BF791B"/>
    <w:rsid w:val="00C025C9"/>
    <w:rsid w:val="00C050E5"/>
    <w:rsid w:val="00C14AB8"/>
    <w:rsid w:val="00C332A3"/>
    <w:rsid w:val="00C42847"/>
    <w:rsid w:val="00C467AA"/>
    <w:rsid w:val="00C478C7"/>
    <w:rsid w:val="00C52D2D"/>
    <w:rsid w:val="00C74D6D"/>
    <w:rsid w:val="00CA367A"/>
    <w:rsid w:val="00CA52C8"/>
    <w:rsid w:val="00CA75F9"/>
    <w:rsid w:val="00D0637E"/>
    <w:rsid w:val="00D2115F"/>
    <w:rsid w:val="00D234F3"/>
    <w:rsid w:val="00D328EA"/>
    <w:rsid w:val="00D45A94"/>
    <w:rsid w:val="00D608CB"/>
    <w:rsid w:val="00D63290"/>
    <w:rsid w:val="00D647B0"/>
    <w:rsid w:val="00D77FC9"/>
    <w:rsid w:val="00D9376B"/>
    <w:rsid w:val="00D94C3B"/>
    <w:rsid w:val="00DA2A6D"/>
    <w:rsid w:val="00DC363E"/>
    <w:rsid w:val="00DC40F5"/>
    <w:rsid w:val="00DD57E3"/>
    <w:rsid w:val="00DD74CC"/>
    <w:rsid w:val="00DD76B9"/>
    <w:rsid w:val="00DD7D89"/>
    <w:rsid w:val="00E045EB"/>
    <w:rsid w:val="00E22971"/>
    <w:rsid w:val="00E23F3F"/>
    <w:rsid w:val="00E2421B"/>
    <w:rsid w:val="00E375CC"/>
    <w:rsid w:val="00E573EC"/>
    <w:rsid w:val="00E6501E"/>
    <w:rsid w:val="00E72470"/>
    <w:rsid w:val="00E94DFF"/>
    <w:rsid w:val="00E954B8"/>
    <w:rsid w:val="00E95D0C"/>
    <w:rsid w:val="00ED5EAA"/>
    <w:rsid w:val="00F17B39"/>
    <w:rsid w:val="00F24679"/>
    <w:rsid w:val="00F40DEE"/>
    <w:rsid w:val="00F4348B"/>
    <w:rsid w:val="00F45156"/>
    <w:rsid w:val="00F7681A"/>
    <w:rsid w:val="00F93BD1"/>
    <w:rsid w:val="00FA2327"/>
    <w:rsid w:val="00FB27DC"/>
    <w:rsid w:val="00FB3FFD"/>
    <w:rsid w:val="00FC35F4"/>
    <w:rsid w:val="00FC71E6"/>
    <w:rsid w:val="00FD5C0F"/>
    <w:rsid w:val="00FE3AA9"/>
    <w:rsid w:val="00FE5B4C"/>
    <w:rsid w:val="00FF3D32"/>
    <w:rsid w:val="00FF5166"/>
    <w:rsid w:val="00FF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2A9336"/>
  <w15:docId w15:val="{6DD085FA-C162-469D-A748-D83C08E37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832814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9376B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0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A5F5D-0CF7-41ED-8D8E-3DE93E0AC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987</TotalTime>
  <Pages>1</Pages>
  <Words>688</Words>
  <Characters>3927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Phát biểu bài toán đăng ký học phần</vt:lpstr>
      <vt:lpstr>Phát biểu bài toán đăng ký học phần</vt:lpstr>
    </vt:vector>
  </TitlesOfParts>
  <Company>HCMUNS</Company>
  <LinksUpToDate>false</LinksUpToDate>
  <CharactersWithSpaces>4606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K I E U P H ONG</cp:lastModifiedBy>
  <cp:revision>165</cp:revision>
  <cp:lastPrinted>2020-06-05T14:46:00Z</cp:lastPrinted>
  <dcterms:created xsi:type="dcterms:W3CDTF">2013-10-13T11:17:00Z</dcterms:created>
  <dcterms:modified xsi:type="dcterms:W3CDTF">2020-08-25T09:39:00Z</dcterms:modified>
</cp:coreProperties>
</file>